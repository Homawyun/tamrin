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F773B" w14:paraId="64C09E55" w14:textId="77777777" w:rsidTr="004B7E44">
        <w:trPr>
          <w:trHeight w:val="2536"/>
        </w:trPr>
        <w:tc>
          <w:tcPr>
            <w:tcW w:w="8541" w:type="dxa"/>
            <w:tcBorders>
              <w:top w:val="nil"/>
              <w:left w:val="nil"/>
              <w:bottom w:val="nil"/>
              <w:right w:val="nil"/>
            </w:tcBorders>
          </w:tcPr>
          <w:p w14:paraId="6E256ACB" w14:textId="77777777" w:rsidR="004B7E44" w:rsidRPr="00FF773B" w:rsidRDefault="004B7E44" w:rsidP="00443AC3">
            <w:pPr>
              <w:spacing w:after="240"/>
              <w:rPr>
                <w:rFonts w:ascii="Calibri" w:hAnsi="Calibri" w:cs="Calibri"/>
              </w:rPr>
            </w:pPr>
            <w:r w:rsidRPr="00FF773B">
              <w:rPr>
                <w:rFonts w:ascii="Calibri" w:hAnsi="Calibri" w:cs="Calibri"/>
                <w:noProof/>
              </w:rPr>
              <mc:AlternateContent>
                <mc:Choice Requires="wps">
                  <w:drawing>
                    <wp:inline distT="0" distB="0" distL="0" distR="0" wp14:anchorId="511DB6B9" wp14:editId="0D2678C1">
                      <wp:extent cx="5138670" cy="2101933"/>
                      <wp:effectExtent l="0" t="0" r="0" b="0"/>
                      <wp:docPr id="8" name="Text Box 8"/>
                      <wp:cNvGraphicFramePr/>
                      <a:graphic xmlns:a="http://schemas.openxmlformats.org/drawingml/2006/main">
                        <a:graphicData uri="http://schemas.microsoft.com/office/word/2010/wordprocessingShape">
                          <wps:wsp>
                            <wps:cNvSpPr txBox="1"/>
                            <wps:spPr>
                              <a:xfrm>
                                <a:off x="0" y="0"/>
                                <a:ext cx="5138670" cy="2101933"/>
                              </a:xfrm>
                              <a:prstGeom prst="rect">
                                <a:avLst/>
                              </a:prstGeom>
                              <a:noFill/>
                              <a:ln w="6350">
                                <a:noFill/>
                              </a:ln>
                            </wps:spPr>
                            <wps:txbx>
                              <w:txbxContent>
                                <w:p w14:paraId="76B44B01" w14:textId="776EC009" w:rsidR="00D402A3" w:rsidRPr="00D402A3" w:rsidRDefault="00CA3D89" w:rsidP="004B7E44">
                                  <w:pPr>
                                    <w:pStyle w:val="Title"/>
                                    <w:rPr>
                                      <w:sz w:val="72"/>
                                      <w:szCs w:val="32"/>
                                    </w:rPr>
                                  </w:pPr>
                                  <w:r w:rsidRPr="00D402A3">
                                    <w:rPr>
                                      <w:sz w:val="72"/>
                                      <w:szCs w:val="32"/>
                                    </w:rPr>
                                    <w:t>VR,</w:t>
                                  </w:r>
                                  <w:r w:rsidR="00D402A3" w:rsidRPr="00D402A3">
                                    <w:rPr>
                                      <w:sz w:val="72"/>
                                      <w:szCs w:val="32"/>
                                    </w:rPr>
                                    <w:t xml:space="preserve"> AR </w:t>
                                  </w:r>
                                  <w:r w:rsidR="00D452A1">
                                    <w:rPr>
                                      <w:sz w:val="72"/>
                                      <w:szCs w:val="32"/>
                                    </w:rPr>
                                    <w:t>ON</w:t>
                                  </w:r>
                                  <w:r w:rsidR="00D402A3" w:rsidRPr="00D402A3">
                                    <w:rPr>
                                      <w:sz w:val="72"/>
                                      <w:szCs w:val="32"/>
                                    </w:rPr>
                                    <w:t xml:space="preserve"> </w:t>
                                  </w:r>
                                </w:p>
                                <w:p w14:paraId="77293B73" w14:textId="4D454D53" w:rsidR="004B7E44" w:rsidRPr="004B7E44" w:rsidRDefault="00D402A3" w:rsidP="004B7E44">
                                  <w:pPr>
                                    <w:pStyle w:val="Title"/>
                                  </w:pPr>
                                  <w:r>
                                    <w:t>SELF DRIVING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1DB6B9" id="_x0000_t202" coordsize="21600,21600" o:spt="202" path="m,l,21600r21600,l21600,xe">
                      <v:stroke joinstyle="miter"/>
                      <v:path gradientshapeok="t" o:connecttype="rect"/>
                    </v:shapetype>
                    <v:shape id="Text Box 8" o:spid="_x0000_s1026" type="#_x0000_t202" style="width:404.6pt;height:1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fDGAIAAC0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" filled="f" stroked="f" strokeweight=".5pt">
                      <v:textbox>
                        <w:txbxContent>
                          <w:p w14:paraId="76B44B01" w14:textId="776EC009" w:rsidR="00D402A3" w:rsidRPr="00D402A3" w:rsidRDefault="00CA3D89" w:rsidP="004B7E44">
                            <w:pPr>
                              <w:pStyle w:val="Title"/>
                              <w:rPr>
                                <w:sz w:val="72"/>
                                <w:szCs w:val="32"/>
                              </w:rPr>
                            </w:pPr>
                            <w:r w:rsidRPr="00D402A3">
                              <w:rPr>
                                <w:sz w:val="72"/>
                                <w:szCs w:val="32"/>
                              </w:rPr>
                              <w:t>VR,</w:t>
                            </w:r>
                            <w:r w:rsidR="00D402A3" w:rsidRPr="00D402A3">
                              <w:rPr>
                                <w:sz w:val="72"/>
                                <w:szCs w:val="32"/>
                              </w:rPr>
                              <w:t xml:space="preserve"> AR </w:t>
                            </w:r>
                            <w:r w:rsidR="00D452A1">
                              <w:rPr>
                                <w:sz w:val="72"/>
                                <w:szCs w:val="32"/>
                              </w:rPr>
                              <w:t>ON</w:t>
                            </w:r>
                            <w:r w:rsidR="00D402A3" w:rsidRPr="00D402A3">
                              <w:rPr>
                                <w:sz w:val="72"/>
                                <w:szCs w:val="32"/>
                              </w:rPr>
                              <w:t xml:space="preserve"> </w:t>
                            </w:r>
                          </w:p>
                          <w:p w14:paraId="77293B73" w14:textId="4D454D53" w:rsidR="004B7E44" w:rsidRPr="004B7E44" w:rsidRDefault="00D402A3" w:rsidP="004B7E44">
                            <w:pPr>
                              <w:pStyle w:val="Title"/>
                            </w:pPr>
                            <w:r>
                              <w:t>SELF DRIVING CAR</w:t>
                            </w:r>
                          </w:p>
                        </w:txbxContent>
                      </v:textbox>
                      <w10:anchorlock/>
                    </v:shape>
                  </w:pict>
                </mc:Fallback>
              </mc:AlternateContent>
            </w:r>
          </w:p>
          <w:p w14:paraId="2C7ECDE1" w14:textId="0C022100" w:rsidR="004B7E44" w:rsidRPr="00FF773B" w:rsidRDefault="004B7E44" w:rsidP="00443AC3">
            <w:pPr>
              <w:spacing w:after="240"/>
              <w:rPr>
                <w:rFonts w:ascii="Calibri" w:hAnsi="Calibri" w:cs="Calibri"/>
              </w:rPr>
            </w:pPr>
          </w:p>
          <w:p w14:paraId="17AD0C61" w14:textId="77777777" w:rsidR="004B7E44" w:rsidRPr="00FF773B" w:rsidRDefault="004B7E44" w:rsidP="00443AC3">
            <w:pPr>
              <w:spacing w:after="240"/>
              <w:rPr>
                <w:rFonts w:ascii="Calibri" w:hAnsi="Calibri" w:cs="Calibri"/>
              </w:rPr>
            </w:pPr>
            <w:r w:rsidRPr="00FF773B">
              <w:rPr>
                <w:rFonts w:ascii="Calibri" w:hAnsi="Calibri" w:cs="Calibri"/>
                <w:noProof/>
              </w:rPr>
              <mc:AlternateContent>
                <mc:Choice Requires="wps">
                  <w:drawing>
                    <wp:inline distT="0" distB="0" distL="0" distR="0" wp14:anchorId="4DA1C0F2" wp14:editId="5173DB0E">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7273EDB" w14:textId="02599394" w:rsidR="00D402A3" w:rsidRDefault="00D402A3">
                                  <w:r w:rsidRPr="00D402A3">
                                    <w:rPr>
                                      <w:rFonts w:eastAsia="Times New Roman" w:cs="Times New Roman"/>
                                      <w:b/>
                                      <w:sz w:val="72"/>
                                    </w:rPr>
                                    <w:t>Artificial intelligence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A1C0F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67273EDB" w14:textId="02599394" w:rsidR="00D402A3" w:rsidRDefault="00D402A3">
                            <w:r w:rsidRPr="00D402A3">
                              <w:rPr>
                                <w:rFonts w:eastAsia="Times New Roman" w:cs="Times New Roman"/>
                                <w:b/>
                                <w:sz w:val="72"/>
                              </w:rPr>
                              <w:t>Artificial intelligence</w:t>
                            </w:r>
                          </w:p>
                        </w:txbxContent>
                      </v:textbox>
                      <w10:anchorlock/>
                    </v:shape>
                  </w:pict>
                </mc:Fallback>
              </mc:AlternateContent>
            </w:r>
          </w:p>
        </w:tc>
      </w:tr>
      <w:tr w:rsidR="004B7E44" w:rsidRPr="00FF773B" w14:paraId="2F6FAE62" w14:textId="77777777" w:rsidTr="004B7E44">
        <w:trPr>
          <w:trHeight w:val="3814"/>
        </w:trPr>
        <w:tc>
          <w:tcPr>
            <w:tcW w:w="8541" w:type="dxa"/>
            <w:tcBorders>
              <w:top w:val="nil"/>
              <w:left w:val="nil"/>
              <w:bottom w:val="nil"/>
              <w:right w:val="nil"/>
            </w:tcBorders>
            <w:vAlign w:val="bottom"/>
          </w:tcPr>
          <w:p w14:paraId="4C870C74" w14:textId="77777777" w:rsidR="004B7E44" w:rsidRPr="00FF773B" w:rsidRDefault="004B7E44" w:rsidP="00443AC3">
            <w:pPr>
              <w:spacing w:after="240"/>
              <w:rPr>
                <w:rFonts w:ascii="Calibri" w:hAnsi="Calibri" w:cs="Calibri"/>
                <w:noProof/>
              </w:rPr>
            </w:pPr>
            <w:r w:rsidRPr="00FF773B">
              <w:rPr>
                <w:rFonts w:ascii="Calibri" w:hAnsi="Calibri" w:cs="Calibri"/>
                <w:noProof/>
              </w:rPr>
              <mc:AlternateContent>
                <mc:Choice Requires="wps">
                  <w:drawing>
                    <wp:inline distT="0" distB="0" distL="0" distR="0" wp14:anchorId="64A78B70" wp14:editId="0A9D4259">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D3B8422" w14:textId="417F4159" w:rsidR="004B7E44" w:rsidRPr="004B7E44" w:rsidRDefault="004B7E44"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A78B7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4D3B8422" w14:textId="417F4159" w:rsidR="004B7E44" w:rsidRPr="004B7E44" w:rsidRDefault="004B7E44" w:rsidP="004B7E44">
                            <w:pPr>
                              <w:pStyle w:val="Heading1"/>
                            </w:pPr>
                          </w:p>
                        </w:txbxContent>
                      </v:textbox>
                      <w10:anchorlock/>
                    </v:shape>
                  </w:pict>
                </mc:Fallback>
              </mc:AlternateContent>
            </w:r>
          </w:p>
          <w:p w14:paraId="73F5955B" w14:textId="77777777" w:rsidR="004B7E44" w:rsidRPr="00FF773B" w:rsidRDefault="004B7E44" w:rsidP="00443AC3">
            <w:pPr>
              <w:spacing w:after="240"/>
              <w:rPr>
                <w:rFonts w:ascii="Calibri" w:hAnsi="Calibri" w:cs="Calibri"/>
                <w:noProof/>
              </w:rPr>
            </w:pPr>
            <w:r w:rsidRPr="00FF773B">
              <w:rPr>
                <w:rFonts w:ascii="Calibri" w:hAnsi="Calibri" w:cs="Calibri"/>
                <w:noProof/>
              </w:rPr>
              <mc:AlternateContent>
                <mc:Choice Requires="wps">
                  <w:drawing>
                    <wp:inline distT="0" distB="0" distL="0" distR="0" wp14:anchorId="4E071112" wp14:editId="0026B6F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D853703" w14:textId="70D565EB" w:rsidR="004B7E44" w:rsidRPr="0026609A" w:rsidRDefault="00D402A3" w:rsidP="004B7E44">
                                  <w:pPr>
                                    <w:rPr>
                                      <w:sz w:val="32"/>
                                      <w:szCs w:val="24"/>
                                    </w:rPr>
                                  </w:pPr>
                                  <w:r w:rsidRPr="0026609A">
                                    <w:rPr>
                                      <w:sz w:val="32"/>
                                      <w:szCs w:val="24"/>
                                    </w:rPr>
                                    <w:t>Amirshayan Jalili</w:t>
                                  </w:r>
                                </w:p>
                                <w:p w14:paraId="6A9C48FA" w14:textId="54351D97" w:rsidR="004B7E44" w:rsidRPr="0026609A" w:rsidRDefault="00D402A3" w:rsidP="004B7E44">
                                  <w:pPr>
                                    <w:rPr>
                                      <w:sz w:val="32"/>
                                      <w:szCs w:val="24"/>
                                    </w:rPr>
                                  </w:pPr>
                                  <w:r w:rsidRPr="0026609A">
                                    <w:rPr>
                                      <w:sz w:val="32"/>
                                      <w:szCs w:val="24"/>
                                    </w:rPr>
                                    <w:t>Wed 13:00 to 15.:30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071112"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2D853703" w14:textId="70D565EB" w:rsidR="004B7E44" w:rsidRPr="0026609A" w:rsidRDefault="00D402A3" w:rsidP="004B7E44">
                            <w:pPr>
                              <w:rPr>
                                <w:sz w:val="32"/>
                                <w:szCs w:val="24"/>
                              </w:rPr>
                            </w:pPr>
                            <w:r w:rsidRPr="0026609A">
                              <w:rPr>
                                <w:sz w:val="32"/>
                                <w:szCs w:val="24"/>
                              </w:rPr>
                              <w:t>Amirshayan Jalili</w:t>
                            </w:r>
                          </w:p>
                          <w:p w14:paraId="6A9C48FA" w14:textId="54351D97" w:rsidR="004B7E44" w:rsidRPr="0026609A" w:rsidRDefault="00D402A3" w:rsidP="004B7E44">
                            <w:pPr>
                              <w:rPr>
                                <w:sz w:val="32"/>
                                <w:szCs w:val="24"/>
                              </w:rPr>
                            </w:pPr>
                            <w:r w:rsidRPr="0026609A">
                              <w:rPr>
                                <w:sz w:val="32"/>
                                <w:szCs w:val="24"/>
                              </w:rPr>
                              <w:t>Wed 13:00 to 15.:30</w:t>
                            </w:r>
                          </w:p>
                        </w:txbxContent>
                      </v:textbox>
                      <w10:anchorlock/>
                    </v:shape>
                  </w:pict>
                </mc:Fallback>
              </mc:AlternateContent>
            </w:r>
            <w:r w:rsidRPr="00FF773B">
              <w:rPr>
                <w:rFonts w:ascii="Calibri" w:hAnsi="Calibri" w:cs="Calibri"/>
                <w:noProof/>
              </w:rPr>
              <mc:AlternateContent>
                <mc:Choice Requires="wps">
                  <w:drawing>
                    <wp:inline distT="0" distB="0" distL="0" distR="0" wp14:anchorId="6846940C" wp14:editId="0C6814DC">
                      <wp:extent cx="252944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529445" cy="605155"/>
                              </a:xfrm>
                              <a:prstGeom prst="rect">
                                <a:avLst/>
                              </a:prstGeom>
                              <a:noFill/>
                              <a:ln w="6350">
                                <a:noFill/>
                              </a:ln>
                            </wps:spPr>
                            <wps:txbx>
                              <w:txbxContent>
                                <w:p w14:paraId="440F8736" w14:textId="5E54820B" w:rsidR="004B7E44" w:rsidRPr="0026609A" w:rsidRDefault="00D402A3" w:rsidP="004B7E44">
                                  <w:pPr>
                                    <w:rPr>
                                      <w:sz w:val="32"/>
                                      <w:szCs w:val="24"/>
                                    </w:rPr>
                                  </w:pPr>
                                  <w:r w:rsidRPr="0026609A">
                                    <w:rPr>
                                      <w:sz w:val="32"/>
                                      <w:szCs w:val="24"/>
                                    </w:rPr>
                                    <w:t>09101943345</w:t>
                                  </w:r>
                                </w:p>
                                <w:p w14:paraId="22C2F617" w14:textId="0FF4FCE3" w:rsidR="004B7E44" w:rsidRPr="0026609A" w:rsidRDefault="00D402A3" w:rsidP="004B7E44">
                                  <w:pPr>
                                    <w:rPr>
                                      <w:sz w:val="32"/>
                                      <w:szCs w:val="24"/>
                                    </w:rPr>
                                  </w:pPr>
                                  <w:r w:rsidRPr="0026609A">
                                    <w:rPr>
                                      <w:sz w:val="32"/>
                                      <w:szCs w:val="24"/>
                                    </w:rPr>
                                    <w:t>Shayan138190@gmail.com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46940C" id="Text Box 10" o:spid="_x0000_s1030" type="#_x0000_t202" style="width:199.1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" filled="f" stroked="f" strokeweight=".5pt">
                      <v:textbox>
                        <w:txbxContent>
                          <w:p w14:paraId="440F8736" w14:textId="5E54820B" w:rsidR="004B7E44" w:rsidRPr="0026609A" w:rsidRDefault="00D402A3" w:rsidP="004B7E44">
                            <w:pPr>
                              <w:rPr>
                                <w:sz w:val="32"/>
                                <w:szCs w:val="24"/>
                              </w:rPr>
                            </w:pPr>
                            <w:r w:rsidRPr="0026609A">
                              <w:rPr>
                                <w:sz w:val="32"/>
                                <w:szCs w:val="24"/>
                              </w:rPr>
                              <w:t>09101943345</w:t>
                            </w:r>
                          </w:p>
                          <w:p w14:paraId="22C2F617" w14:textId="0FF4FCE3" w:rsidR="004B7E44" w:rsidRPr="0026609A" w:rsidRDefault="00D402A3" w:rsidP="004B7E44">
                            <w:pPr>
                              <w:rPr>
                                <w:sz w:val="32"/>
                                <w:szCs w:val="24"/>
                              </w:rPr>
                            </w:pPr>
                            <w:r w:rsidRPr="0026609A">
                              <w:rPr>
                                <w:sz w:val="32"/>
                                <w:szCs w:val="24"/>
                              </w:rPr>
                              <w:t>Shayan138190@gmail.com</w:t>
                            </w:r>
                          </w:p>
                        </w:txbxContent>
                      </v:textbox>
                      <w10:anchorlock/>
                    </v:shape>
                  </w:pict>
                </mc:Fallback>
              </mc:AlternateContent>
            </w:r>
          </w:p>
        </w:tc>
      </w:tr>
    </w:tbl>
    <w:p w14:paraId="6A81B5D9" w14:textId="500477AD" w:rsidR="004B7E44" w:rsidRPr="00FF773B" w:rsidRDefault="004B7E44" w:rsidP="00443AC3">
      <w:pPr>
        <w:spacing w:after="240"/>
        <w:rPr>
          <w:rFonts w:ascii="Calibri" w:hAnsi="Calibri" w:cs="Calibri"/>
        </w:rPr>
      </w:pPr>
      <w:r w:rsidRPr="00FF773B">
        <w:rPr>
          <w:rFonts w:ascii="Calibri" w:hAnsi="Calibri" w:cs="Calibri"/>
          <w:noProof/>
        </w:rPr>
        <w:drawing>
          <wp:anchor distT="0" distB="0" distL="114300" distR="114300" simplePos="0" relativeHeight="251658240" behindDoc="1" locked="0" layoutInCell="1" allowOverlap="1" wp14:anchorId="052BAA65" wp14:editId="0045CEF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0D2A3448" w14:textId="567011F2" w:rsidR="004B7E44" w:rsidRPr="00FF773B" w:rsidRDefault="00CA3D89" w:rsidP="00443AC3">
      <w:pPr>
        <w:spacing w:after="240"/>
        <w:rPr>
          <w:rFonts w:ascii="Calibri" w:hAnsi="Calibri" w:cs="Calibri"/>
        </w:rPr>
      </w:pPr>
      <w:r w:rsidRPr="00FF773B">
        <w:rPr>
          <w:rFonts w:ascii="Calibri" w:hAnsi="Calibri" w:cs="Calibri"/>
          <w:noProof/>
          <w:color w:val="D3E9B3" w:themeColor="accent2" w:themeTint="66"/>
        </w:rPr>
        <mc:AlternateContent>
          <mc:Choice Requires="wps">
            <w:drawing>
              <wp:anchor distT="0" distB="0" distL="114300" distR="114300" simplePos="0" relativeHeight="251659264" behindDoc="1" locked="0" layoutInCell="1" allowOverlap="1" wp14:anchorId="3A4DDDCF" wp14:editId="246D528C">
                <wp:simplePos x="0" y="0"/>
                <wp:positionH relativeFrom="page">
                  <wp:align>left</wp:align>
                </wp:positionH>
                <wp:positionV relativeFrom="page">
                  <wp:posOffset>2062716</wp:posOffset>
                </wp:positionV>
                <wp:extent cx="6748145" cy="6379535"/>
                <wp:effectExtent l="0" t="0" r="0" b="254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795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CFF56" id="Rectangle 2" o:spid="_x0000_s1026" alt="colored rectangle" style="position:absolute;margin-left:0;margin-top:162.4pt;width:531.35pt;height:502.3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" fillcolor="#a4063e [3204]" stroked="f" strokeweight="2pt">
                <w10:wrap anchorx="page" anchory="page"/>
              </v:rect>
            </w:pict>
          </mc:Fallback>
        </mc:AlternateContent>
      </w:r>
      <w:r w:rsidR="00D402A3" w:rsidRPr="00FF773B">
        <w:rPr>
          <w:rFonts w:ascii="Calibri" w:hAnsi="Calibri" w:cs="Calibri"/>
          <w:noProof/>
        </w:rPr>
        <w:drawing>
          <wp:anchor distT="0" distB="0" distL="114300" distR="114300" simplePos="0" relativeHeight="251660288" behindDoc="0" locked="0" layoutInCell="1" allowOverlap="1" wp14:anchorId="2083FA6A" wp14:editId="5E0786C1">
            <wp:simplePos x="0" y="0"/>
            <wp:positionH relativeFrom="margin">
              <wp:align>center</wp:align>
            </wp:positionH>
            <wp:positionV relativeFrom="paragraph">
              <wp:posOffset>8370231</wp:posOffset>
            </wp:positionV>
            <wp:extent cx="1112331" cy="683600"/>
            <wp:effectExtent l="0" t="0" r="0" b="254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2331" cy="683600"/>
                    </a:xfrm>
                    <a:prstGeom prst="rect">
                      <a:avLst/>
                    </a:prstGeom>
                  </pic:spPr>
                </pic:pic>
              </a:graphicData>
            </a:graphic>
            <wp14:sizeRelH relativeFrom="margin">
              <wp14:pctWidth>0</wp14:pctWidth>
            </wp14:sizeRelH>
            <wp14:sizeRelV relativeFrom="margin">
              <wp14:pctHeight>0</wp14:pctHeight>
            </wp14:sizeRelV>
          </wp:anchor>
        </w:drawing>
      </w:r>
      <w:r w:rsidR="004B7E44" w:rsidRPr="00FF773B">
        <w:rPr>
          <w:rFonts w:ascii="Calibri" w:hAnsi="Calibri" w:cs="Calibri"/>
        </w:rPr>
        <w:br w:type="page"/>
      </w:r>
    </w:p>
    <w:p w14:paraId="1DB2B5C7" w14:textId="4930ED24"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lastRenderedPageBreak/>
        <w:t>VR and AR in self-driving cars: the future of transportation</w:t>
      </w:r>
    </w:p>
    <w:p w14:paraId="7B56D1DE" w14:textId="49953A33" w:rsidR="00CB4477" w:rsidRPr="00CB4477" w:rsidRDefault="00443AC3" w:rsidP="00443AC3">
      <w:pPr>
        <w:spacing w:after="240" w:line="240" w:lineRule="auto"/>
        <w:rPr>
          <w:rFonts w:ascii="Calibri" w:eastAsia="Times New Roman" w:hAnsi="Calibri" w:cs="Calibri"/>
          <w:color w:val="161718" w:themeColor="text1"/>
          <w:sz w:val="30"/>
          <w:szCs w:val="30"/>
        </w:rPr>
      </w:pPr>
      <w:r>
        <w:rPr>
          <w:rFonts w:ascii="Calibri" w:eastAsia="Times New Roman" w:hAnsi="Calibri" w:cs="Calibri"/>
          <w:color w:val="161718" w:themeColor="text1"/>
          <w:sz w:val="30"/>
          <w:szCs w:val="30"/>
        </w:rPr>
        <w:t xml:space="preserve">      </w:t>
      </w:r>
      <w:r w:rsidR="00CB4477" w:rsidRPr="00CB4477">
        <w:rPr>
          <w:rFonts w:ascii="Calibri" w:eastAsia="Times New Roman" w:hAnsi="Calibri" w:cs="Calibri"/>
          <w:color w:val="161718" w:themeColor="text1"/>
          <w:sz w:val="30"/>
          <w:szCs w:val="30"/>
        </w:rPr>
        <w:t>VR for self-driving car training</w:t>
      </w:r>
    </w:p>
    <w:p w14:paraId="4CBE2064" w14:textId="44B163DC" w:rsidR="00CB4477" w:rsidRPr="00CB4477" w:rsidRDefault="00443AC3" w:rsidP="00443AC3">
      <w:pPr>
        <w:spacing w:after="240" w:line="240" w:lineRule="auto"/>
        <w:rPr>
          <w:rFonts w:ascii="Calibri" w:eastAsia="Times New Roman" w:hAnsi="Calibri" w:cs="Calibri"/>
          <w:color w:val="161718" w:themeColor="text1"/>
          <w:sz w:val="30"/>
          <w:szCs w:val="30"/>
        </w:rPr>
      </w:pPr>
      <w:r>
        <w:rPr>
          <w:rFonts w:ascii="Calibri" w:eastAsia="Times New Roman" w:hAnsi="Calibri" w:cs="Calibri"/>
          <w:color w:val="161718" w:themeColor="text1"/>
          <w:sz w:val="30"/>
          <w:szCs w:val="30"/>
        </w:rPr>
        <w:t xml:space="preserve">      </w:t>
      </w:r>
      <w:r w:rsidR="00CB4477" w:rsidRPr="00CB4477">
        <w:rPr>
          <w:rFonts w:ascii="Calibri" w:eastAsia="Times New Roman" w:hAnsi="Calibri" w:cs="Calibri"/>
          <w:color w:val="161718" w:themeColor="text1"/>
          <w:sz w:val="30"/>
          <w:szCs w:val="30"/>
        </w:rPr>
        <w:t>AR to provide information to people.</w:t>
      </w:r>
    </w:p>
    <w:p w14:paraId="10A093E7" w14:textId="77777777" w:rsidR="00CB4477" w:rsidRPr="00BE0727" w:rsidRDefault="00CB447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0"/>
          <w:szCs w:val="30"/>
        </w:rPr>
      </w:pPr>
    </w:p>
    <w:p w14:paraId="125217C9" w14:textId="0D2B9DC8"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t>The future of VR and AR in self-driving cars</w:t>
      </w:r>
    </w:p>
    <w:p w14:paraId="726725ED" w14:textId="5D50C338"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t xml:space="preserve"> Use of artificial intelligence</w:t>
      </w:r>
    </w:p>
    <w:p w14:paraId="7A26DFDE" w14:textId="3D5AE2E0"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Peas</w:t>
      </w:r>
    </w:p>
    <w:p w14:paraId="406741B5" w14:textId="0ACD5680"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Performance</w:t>
      </w:r>
    </w:p>
    <w:p w14:paraId="5450928C" w14:textId="779190B8"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Environment</w:t>
      </w:r>
    </w:p>
    <w:p w14:paraId="3212DDE0" w14:textId="44EE5A3A"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Stimulants</w:t>
      </w:r>
    </w:p>
    <w:p w14:paraId="18D6AC20" w14:textId="155E6C68"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Sensors</w:t>
      </w:r>
    </w:p>
    <w:p w14:paraId="7E96019E" w14:textId="7406095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Self-driving cars and economy</w:t>
      </w:r>
    </w:p>
    <w:p w14:paraId="5BC8FADD"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Predictions</w:t>
      </w:r>
    </w:p>
    <w:p w14:paraId="484CE2DA" w14:textId="7E5E12B5"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Self-driving cars and the future</w:t>
      </w:r>
    </w:p>
    <w:p w14:paraId="48A7949E" w14:textId="46F65ACB"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Safety</w:t>
      </w:r>
    </w:p>
    <w:p w14:paraId="5FFD5FEB" w14:textId="13EEB083"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Productivity</w:t>
      </w:r>
    </w:p>
    <w:p w14:paraId="16559124" w14:textId="6EF3A430"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Convenience</w:t>
      </w:r>
    </w:p>
    <w:p w14:paraId="6BADD297" w14:textId="4C5188A3"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Efficiency</w:t>
      </w:r>
    </w:p>
    <w:p w14:paraId="0674D3C2" w14:textId="450783A1"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Innovation</w:t>
      </w:r>
    </w:p>
    <w:p w14:paraId="4AEC7857" w14:textId="77777777" w:rsidR="00BE0727" w:rsidRDefault="00BE0727" w:rsidP="00443AC3">
      <w:pPr>
        <w:spacing w:after="240" w:line="240" w:lineRule="auto"/>
        <w:ind w:left="720"/>
        <w:rPr>
          <w:rFonts w:ascii="Calibri" w:eastAsia="Times New Roman" w:hAnsi="Calibri" w:cs="Calibri"/>
          <w:color w:val="870533" w:themeColor="accent4" w:themeShade="BF"/>
          <w:sz w:val="30"/>
          <w:szCs w:val="30"/>
        </w:rPr>
      </w:pPr>
    </w:p>
    <w:p w14:paraId="33D00827" w14:textId="77777777" w:rsidR="00443AC3" w:rsidRDefault="00443AC3" w:rsidP="00443AC3">
      <w:pPr>
        <w:spacing w:after="240" w:line="240" w:lineRule="auto"/>
        <w:ind w:left="720"/>
        <w:rPr>
          <w:rFonts w:ascii="Calibri" w:eastAsia="Times New Roman" w:hAnsi="Calibri" w:cs="Calibri"/>
          <w:color w:val="870533" w:themeColor="accent4" w:themeShade="BF"/>
          <w:sz w:val="30"/>
          <w:szCs w:val="30"/>
        </w:rPr>
      </w:pPr>
    </w:p>
    <w:p w14:paraId="6FC7BB55" w14:textId="77777777" w:rsidR="00443AC3" w:rsidRDefault="00443AC3" w:rsidP="00443AC3">
      <w:pPr>
        <w:spacing w:after="240" w:line="240" w:lineRule="auto"/>
        <w:ind w:left="720"/>
        <w:rPr>
          <w:rFonts w:ascii="Calibri" w:eastAsia="Times New Roman" w:hAnsi="Calibri" w:cs="Calibri"/>
          <w:color w:val="870533" w:themeColor="accent4" w:themeShade="BF"/>
          <w:sz w:val="30"/>
          <w:szCs w:val="30"/>
        </w:rPr>
      </w:pPr>
    </w:p>
    <w:p w14:paraId="0158CA66" w14:textId="77777777" w:rsidR="00443AC3" w:rsidRPr="00BE0727" w:rsidRDefault="00443AC3" w:rsidP="00443AC3">
      <w:pPr>
        <w:spacing w:after="240" w:line="240" w:lineRule="auto"/>
        <w:ind w:left="720"/>
        <w:rPr>
          <w:rFonts w:ascii="Calibri" w:eastAsia="Times New Roman" w:hAnsi="Calibri" w:cs="Calibri"/>
          <w:color w:val="870533" w:themeColor="accent4" w:themeShade="BF"/>
          <w:sz w:val="30"/>
          <w:szCs w:val="30"/>
        </w:rPr>
      </w:pPr>
    </w:p>
    <w:p w14:paraId="6CD18AA7" w14:textId="05543B77"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161718" w:themeColor="text1"/>
          <w:sz w:val="36"/>
          <w:szCs w:val="36"/>
        </w:rPr>
      </w:pPr>
      <w:r w:rsidRPr="00443AC3">
        <w:rPr>
          <w:rFonts w:ascii="Calibri" w:eastAsia="Times New Roman" w:hAnsi="Calibri" w:cs="Calibri"/>
          <w:color w:val="870533" w:themeColor="accent4" w:themeShade="BF"/>
          <w:sz w:val="36"/>
          <w:szCs w:val="36"/>
        </w:rPr>
        <w:lastRenderedPageBreak/>
        <w:t>Challenges of self-driving cars</w:t>
      </w:r>
    </w:p>
    <w:p w14:paraId="3DC11BD5"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Cost</w:t>
      </w:r>
    </w:p>
    <w:p w14:paraId="34559B43"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the trust</w:t>
      </w:r>
    </w:p>
    <w:p w14:paraId="53322DDC"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security</w:t>
      </w:r>
    </w:p>
    <w:p w14:paraId="47162691"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Moral dilemmas</w:t>
      </w:r>
    </w:p>
    <w:p w14:paraId="37D253C1"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solutions</w:t>
      </w:r>
    </w:p>
    <w:p w14:paraId="1AE3ED1B"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Development of new technologies</w:t>
      </w:r>
    </w:p>
    <w:p w14:paraId="350BDE0E"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Amendment of rules and regulations</w:t>
      </w:r>
    </w:p>
    <w:p w14:paraId="2352903C"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public education</w:t>
      </w:r>
    </w:p>
    <w:p w14:paraId="4E809CA3" w14:textId="0B79E6C7"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Types of self-driving cars</w:t>
      </w:r>
    </w:p>
    <w:p w14:paraId="370608B6"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types of</w:t>
      </w:r>
    </w:p>
    <w:p w14:paraId="7D88EC61" w14:textId="7AF44592"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 xml:space="preserve">Rules and regulations related to self-driving </w:t>
      </w:r>
      <w:r w:rsidR="00CB4477" w:rsidRPr="00443AC3">
        <w:rPr>
          <w:rFonts w:ascii="Calibri" w:eastAsia="Times New Roman" w:hAnsi="Calibri" w:cs="Calibri"/>
          <w:color w:val="870533" w:themeColor="accent4" w:themeShade="BF"/>
          <w:sz w:val="36"/>
          <w:szCs w:val="36"/>
        </w:rPr>
        <w:t>cars.</w:t>
      </w:r>
    </w:p>
    <w:p w14:paraId="08E14345" w14:textId="76EE22B6"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Test conditions</w:t>
      </w:r>
    </w:p>
    <w:p w14:paraId="44DE759F" w14:textId="1C7E689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Required </w:t>
      </w:r>
      <w:r w:rsidR="00CB4477" w:rsidRPr="00BE0727">
        <w:rPr>
          <w:rFonts w:ascii="Calibri" w:eastAsia="Times New Roman" w:hAnsi="Calibri" w:cs="Calibri"/>
          <w:color w:val="161718" w:themeColor="text1"/>
          <w:sz w:val="30"/>
          <w:szCs w:val="30"/>
        </w:rPr>
        <w:t>equipment.</w:t>
      </w:r>
    </w:p>
    <w:p w14:paraId="25534083" w14:textId="1767F2E8"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Responsibility</w:t>
      </w:r>
    </w:p>
    <w:p w14:paraId="05DE9CB6" w14:textId="12518696"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Level of automation </w:t>
      </w:r>
      <w:r w:rsidR="00CB4477" w:rsidRPr="00BE0727">
        <w:rPr>
          <w:rFonts w:ascii="Calibri" w:eastAsia="Times New Roman" w:hAnsi="Calibri" w:cs="Calibri"/>
          <w:color w:val="161718" w:themeColor="text1"/>
          <w:sz w:val="30"/>
          <w:szCs w:val="30"/>
        </w:rPr>
        <w:t>allowed.</w:t>
      </w:r>
    </w:p>
    <w:p w14:paraId="482EB1A8" w14:textId="3222C61F"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Terms of use</w:t>
      </w:r>
    </w:p>
    <w:p w14:paraId="42625512" w14:textId="7777777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Legal challenges</w:t>
      </w:r>
    </w:p>
    <w:p w14:paraId="5166619D" w14:textId="7B17544C"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Rapid innovation</w:t>
      </w:r>
    </w:p>
    <w:p w14:paraId="5FBBA836" w14:textId="4909DAEC"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Ethical issues</w:t>
      </w:r>
    </w:p>
    <w:p w14:paraId="3D311A33" w14:textId="1A207E8E"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The future of the self-driving car industry</w:t>
      </w:r>
    </w:p>
    <w:p w14:paraId="1FC6F6AA" w14:textId="6BA3D9DC"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Private cars</w:t>
      </w:r>
    </w:p>
    <w:p w14:paraId="2EF18CF5" w14:textId="3C2D35E5" w:rsidR="00BE0727" w:rsidRPr="00BE0727" w:rsidRDefault="00BE0727" w:rsidP="00443AC3">
      <w:pPr>
        <w:spacing w:after="240" w:line="240" w:lineRule="auto"/>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lastRenderedPageBreak/>
        <w:t xml:space="preserve">       </w:t>
      </w:r>
      <w:r w:rsidRPr="00BE0727">
        <w:rPr>
          <w:rFonts w:ascii="Calibri" w:eastAsia="Times New Roman" w:hAnsi="Calibri" w:cs="Calibri"/>
          <w:color w:val="161718" w:themeColor="text1"/>
          <w:sz w:val="30"/>
          <w:szCs w:val="30"/>
        </w:rPr>
        <w:t xml:space="preserve"> Self-driving taxis</w:t>
      </w:r>
    </w:p>
    <w:p w14:paraId="03B96B80" w14:textId="07E9C9AE"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Delivery vehicles</w:t>
      </w:r>
    </w:p>
    <w:p w14:paraId="7B5DAE77" w14:textId="2D795567" w:rsidR="00BE0727" w:rsidRPr="00BE0727" w:rsidRDefault="00BE0727" w:rsidP="00443AC3">
      <w:pPr>
        <w:spacing w:after="240" w:line="240" w:lineRule="auto"/>
        <w:ind w:left="36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Commercial vehicles</w:t>
      </w:r>
    </w:p>
    <w:p w14:paraId="53FB086F" w14:textId="77777777" w:rsidR="00BE0727" w:rsidRPr="00BE0727" w:rsidRDefault="00BE0727" w:rsidP="00443AC3">
      <w:pPr>
        <w:spacing w:after="240" w:line="240" w:lineRule="auto"/>
        <w:ind w:left="720"/>
        <w:rPr>
          <w:rFonts w:ascii="Calibri" w:eastAsia="Times New Roman" w:hAnsi="Calibri" w:cs="Calibri"/>
          <w:color w:val="870533" w:themeColor="accent4" w:themeShade="BF"/>
          <w:sz w:val="30"/>
          <w:szCs w:val="30"/>
        </w:rPr>
      </w:pPr>
    </w:p>
    <w:p w14:paraId="607F783E" w14:textId="635A2FB2" w:rsidR="00BE0727" w:rsidRPr="00443AC3" w:rsidRDefault="00BE0727" w:rsidP="00443AC3">
      <w:pPr>
        <w:pStyle w:val="ListParagraph"/>
        <w:numPr>
          <w:ilvl w:val="0"/>
          <w:numId w:val="29"/>
        </w:numPr>
        <w:spacing w:after="240" w:line="240" w:lineRule="auto"/>
        <w:ind w:left="720"/>
        <w:rPr>
          <w:rFonts w:ascii="Calibri" w:eastAsia="Times New Roman" w:hAnsi="Calibri" w:cs="Calibri"/>
          <w:color w:val="870533" w:themeColor="accent4" w:themeShade="BF"/>
          <w:sz w:val="36"/>
          <w:szCs w:val="36"/>
        </w:rPr>
      </w:pPr>
      <w:r w:rsidRPr="00BE0727">
        <w:rPr>
          <w:rFonts w:ascii="Calibri" w:eastAsia="Times New Roman" w:hAnsi="Calibri" w:cs="Calibri"/>
          <w:color w:val="870533" w:themeColor="accent4" w:themeShade="BF"/>
          <w:sz w:val="30"/>
          <w:szCs w:val="30"/>
        </w:rPr>
        <w:t xml:space="preserve"> </w:t>
      </w:r>
      <w:r w:rsidRPr="00443AC3">
        <w:rPr>
          <w:rFonts w:ascii="Calibri" w:eastAsia="Times New Roman" w:hAnsi="Calibri" w:cs="Calibri"/>
          <w:color w:val="870533" w:themeColor="accent4" w:themeShade="BF"/>
          <w:sz w:val="36"/>
          <w:szCs w:val="36"/>
        </w:rPr>
        <w:t>Advantages and disadvantages of self-driving cars</w:t>
      </w:r>
    </w:p>
    <w:p w14:paraId="1534CE46" w14:textId="00B33B14"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Safety</w:t>
      </w:r>
    </w:p>
    <w:p w14:paraId="25DA0E8D" w14:textId="22CE27A3"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Productivity</w:t>
      </w:r>
    </w:p>
    <w:p w14:paraId="396CF6C3" w14:textId="59D35C2C"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Convenience</w:t>
      </w:r>
    </w:p>
    <w:p w14:paraId="244371E1" w14:textId="1C83FA86"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Efficiency</w:t>
      </w:r>
    </w:p>
    <w:p w14:paraId="4A7492D0" w14:textId="0E2EA7CC"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Cost</w:t>
      </w:r>
    </w:p>
    <w:p w14:paraId="753119BD" w14:textId="2EE7EAAB"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Trust</w:t>
      </w:r>
    </w:p>
    <w:p w14:paraId="77B5623D" w14:textId="1F999D03"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Ethical problems</w:t>
      </w:r>
    </w:p>
    <w:p w14:paraId="0486C4A9" w14:textId="63293243"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Technical problems</w:t>
      </w:r>
    </w:p>
    <w:p w14:paraId="41333CAB" w14:textId="4CBE8349" w:rsidR="00BE0727" w:rsidRPr="00BE0727" w:rsidRDefault="00BE0727" w:rsidP="00443AC3">
      <w:pPr>
        <w:spacing w:after="240" w:line="240" w:lineRule="auto"/>
        <w:ind w:left="720"/>
        <w:rPr>
          <w:rFonts w:ascii="Calibri" w:eastAsia="Times New Roman" w:hAnsi="Calibri" w:cs="Calibri"/>
          <w:color w:val="161718" w:themeColor="text1"/>
          <w:sz w:val="30"/>
          <w:szCs w:val="30"/>
        </w:rPr>
      </w:pPr>
      <w:r w:rsidRPr="00BE0727">
        <w:rPr>
          <w:rFonts w:ascii="Calibri" w:eastAsia="Times New Roman" w:hAnsi="Calibri" w:cs="Calibri"/>
          <w:color w:val="161718" w:themeColor="text1"/>
          <w:sz w:val="30"/>
          <w:szCs w:val="30"/>
        </w:rPr>
        <w:t xml:space="preserve"> Rules and regulations</w:t>
      </w:r>
    </w:p>
    <w:p w14:paraId="24EAFA83" w14:textId="12226662" w:rsidR="00BE0727" w:rsidRPr="00BE0727" w:rsidRDefault="00BE0727" w:rsidP="00443AC3">
      <w:pPr>
        <w:spacing w:after="240" w:line="240" w:lineRule="auto"/>
        <w:ind w:left="720"/>
        <w:rPr>
          <w:rFonts w:ascii="Calibri" w:eastAsia="Times New Roman" w:hAnsi="Calibri" w:cs="Calibri"/>
          <w:color w:val="161718" w:themeColor="text1"/>
          <w:sz w:val="30"/>
          <w:szCs w:val="30"/>
          <w:rtl/>
        </w:rPr>
      </w:pPr>
      <w:r w:rsidRPr="00BE0727">
        <w:rPr>
          <w:rFonts w:ascii="Calibri" w:eastAsia="Times New Roman" w:hAnsi="Calibri" w:cs="Calibri"/>
          <w:color w:val="161718" w:themeColor="text1"/>
          <w:sz w:val="30"/>
          <w:szCs w:val="30"/>
        </w:rPr>
        <w:t xml:space="preserve"> Public concerns</w:t>
      </w:r>
    </w:p>
    <w:p w14:paraId="43595C5C" w14:textId="77777777" w:rsidR="00BE0727" w:rsidRPr="00BE0727" w:rsidRDefault="00BE0727" w:rsidP="00443AC3">
      <w:pPr>
        <w:bidi/>
        <w:spacing w:after="240" w:line="240" w:lineRule="auto"/>
        <w:ind w:left="360"/>
        <w:rPr>
          <w:rFonts w:ascii="Calibri" w:eastAsia="Times New Roman" w:hAnsi="Calibri" w:cs="Calibri"/>
          <w:color w:val="870533" w:themeColor="accent4" w:themeShade="BF"/>
          <w:sz w:val="30"/>
          <w:szCs w:val="30"/>
          <w:rtl/>
        </w:rPr>
      </w:pPr>
    </w:p>
    <w:p w14:paraId="663F0CAF"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0CCD8390"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111EFE5A"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2BEE438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33A5B0B1"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0EB7E837" w14:textId="77777777" w:rsidR="00CA3D89" w:rsidRPr="00CA3D89" w:rsidRDefault="00CA3D89" w:rsidP="00CA3D89">
      <w:pPr>
        <w:bidi/>
        <w:spacing w:after="240" w:line="240" w:lineRule="auto"/>
        <w:ind w:left="360"/>
        <w:jc w:val="right"/>
        <w:rPr>
          <w:rFonts w:ascii="Calibri" w:eastAsia="Times New Roman" w:hAnsi="Calibri" w:cs="Calibri"/>
          <w:b/>
          <w:bCs/>
          <w:color w:val="0070C0"/>
          <w:sz w:val="36"/>
          <w:szCs w:val="36"/>
        </w:rPr>
      </w:pPr>
      <w:r w:rsidRPr="00CA3D89">
        <w:rPr>
          <w:rFonts w:ascii="Calibri" w:eastAsia="Times New Roman" w:hAnsi="Calibri" w:cs="Calibri"/>
          <w:color w:val="0070C0"/>
          <w:sz w:val="36"/>
          <w:szCs w:val="36"/>
        </w:rPr>
        <w:lastRenderedPageBreak/>
        <w:t>V</w:t>
      </w:r>
      <w:r w:rsidRPr="00CA3D89">
        <w:rPr>
          <w:rFonts w:ascii="Calibri" w:eastAsia="Times New Roman" w:hAnsi="Calibri" w:cs="Calibri"/>
          <w:b/>
          <w:bCs/>
          <w:color w:val="0070C0"/>
          <w:sz w:val="36"/>
          <w:szCs w:val="36"/>
        </w:rPr>
        <w:t>R and AR in self-driving cars: the future of transportation</w:t>
      </w:r>
    </w:p>
    <w:p w14:paraId="40544E36"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Cs w:val="28"/>
        </w:rPr>
      </w:pPr>
    </w:p>
    <w:p w14:paraId="7D494B59"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Virtual Reality (VR) and Augmented Reality (AR) are two emerging technologies that have the potential to revolutionize many industries. One of the areas where these technologies can have the greatest impact is the self-driving car industry</w:t>
      </w:r>
      <w:r w:rsidRPr="00CA3D89">
        <w:rPr>
          <w:rFonts w:ascii="Calibri" w:eastAsia="Times New Roman" w:hAnsi="Calibri" w:cs="Calibri"/>
          <w:color w:val="161718" w:themeColor="text1"/>
          <w:sz w:val="30"/>
          <w:szCs w:val="30"/>
          <w:rtl/>
        </w:rPr>
        <w:t>.</w:t>
      </w:r>
    </w:p>
    <w:p w14:paraId="7FDC9E72"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VR for self-driving car training</w:t>
      </w:r>
    </w:p>
    <w:p w14:paraId="4DB78B33" w14:textId="02887556"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 xml:space="preserve">VR can be used to train self-driving cars in a safe and efficient way. By putting the car through simulated driving scenarios, engineers can test its response to various conditions, including bad weather, heavy </w:t>
      </w:r>
      <w:r w:rsidRPr="00CA3D89">
        <w:rPr>
          <w:rFonts w:ascii="Calibri" w:eastAsia="Times New Roman" w:hAnsi="Calibri" w:cs="Calibri"/>
          <w:color w:val="161718" w:themeColor="text1"/>
          <w:sz w:val="30"/>
          <w:szCs w:val="30"/>
        </w:rPr>
        <w:t>traffic,</w:t>
      </w:r>
      <w:r w:rsidRPr="00CA3D89">
        <w:rPr>
          <w:rFonts w:ascii="Calibri" w:eastAsia="Times New Roman" w:hAnsi="Calibri" w:cs="Calibri"/>
          <w:color w:val="161718" w:themeColor="text1"/>
          <w:sz w:val="30"/>
          <w:szCs w:val="30"/>
        </w:rPr>
        <w:t xml:space="preserve"> and unexpected obstacles. This can help ensure that the vehicle is equipped to handle any situation it may encounter on the road</w:t>
      </w:r>
      <w:r w:rsidRPr="00CA3D89">
        <w:rPr>
          <w:rFonts w:ascii="Calibri" w:eastAsia="Times New Roman" w:hAnsi="Calibri" w:cs="Calibri"/>
          <w:color w:val="161718" w:themeColor="text1"/>
          <w:sz w:val="30"/>
          <w:szCs w:val="30"/>
          <w:rtl/>
        </w:rPr>
        <w:t>.</w:t>
      </w:r>
    </w:p>
    <w:p w14:paraId="15641340"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For example, a self-driving car could be placed in a VR scenario where it encounters a pedestrian. The car must be able to decide how to react to avoid a collision. This scenario can be replicated in the real world with great risks to humans and vehicles. But with VR, engineers can safely and repeatedly test this scenario</w:t>
      </w:r>
      <w:r w:rsidRPr="00CA3D89">
        <w:rPr>
          <w:rFonts w:ascii="Calibri" w:eastAsia="Times New Roman" w:hAnsi="Calibri" w:cs="Calibri"/>
          <w:color w:val="161718" w:themeColor="text1"/>
          <w:sz w:val="30"/>
          <w:szCs w:val="30"/>
          <w:rtl/>
        </w:rPr>
        <w:t>.</w:t>
      </w:r>
    </w:p>
    <w:p w14:paraId="3B432B0F" w14:textId="2B57F50B"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 xml:space="preserve">AR to provide information to </w:t>
      </w:r>
      <w:r w:rsidRPr="00CA3D89">
        <w:rPr>
          <w:rFonts w:ascii="Calibri" w:eastAsia="Times New Roman" w:hAnsi="Calibri" w:cs="Calibri"/>
          <w:color w:val="161718" w:themeColor="text1"/>
          <w:sz w:val="30"/>
          <w:szCs w:val="30"/>
        </w:rPr>
        <w:t>passengers.</w:t>
      </w:r>
    </w:p>
    <w:p w14:paraId="1AD7A9C1"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AR can be used to provide passengers with information about their surroundings and vehicle status. For example, AR displays can show passengers the names of nearby streets, the location of points of interest, or the estimated time of arrival of a car. AR can also be used to highlight potential hazards, such as pedestrians or other vehicles</w:t>
      </w:r>
      <w:r w:rsidRPr="00CA3D89">
        <w:rPr>
          <w:rFonts w:ascii="Calibri" w:eastAsia="Times New Roman" w:hAnsi="Calibri" w:cs="Calibri"/>
          <w:color w:val="161718" w:themeColor="text1"/>
          <w:sz w:val="30"/>
          <w:szCs w:val="30"/>
          <w:rtl/>
        </w:rPr>
        <w:t>.</w:t>
      </w:r>
    </w:p>
    <w:p w14:paraId="7DB068E3" w14:textId="5E9819A4" w:rsidR="00BE0727" w:rsidRPr="00CA3D89" w:rsidRDefault="00CA3D89" w:rsidP="00CA3D89">
      <w:pPr>
        <w:bidi/>
        <w:spacing w:after="240" w:line="240" w:lineRule="auto"/>
        <w:ind w:left="360"/>
        <w:jc w:val="right"/>
        <w:rPr>
          <w:rFonts w:ascii="Calibri" w:eastAsia="Times New Roman" w:hAnsi="Calibri" w:cs="Calibri"/>
          <w:color w:val="870533" w:themeColor="accent4" w:themeShade="BF"/>
          <w:szCs w:val="28"/>
          <w:rtl/>
        </w:rPr>
      </w:pPr>
      <w:r w:rsidRPr="00CA3D89">
        <w:rPr>
          <w:rFonts w:ascii="Calibri" w:eastAsia="Times New Roman" w:hAnsi="Calibri" w:cs="Calibri"/>
          <w:color w:val="161718" w:themeColor="text1"/>
          <w:sz w:val="30"/>
          <w:szCs w:val="30"/>
        </w:rPr>
        <w:t>For example, a passenger can use AR to see the route the car is taking. This can help the passenger to know where the car is going and when to expect to arrive at the destination. Also, AR can be used to highlight potential hazards, such as pedestrians or other vehicles. This can help the passenger to avoid accidents</w:t>
      </w:r>
      <w:r w:rsidRPr="00CA3D89">
        <w:rPr>
          <w:rFonts w:ascii="Calibri" w:eastAsia="Times New Roman" w:hAnsi="Calibri" w:cs="Calibri"/>
          <w:color w:val="870533" w:themeColor="accent4" w:themeShade="BF"/>
          <w:szCs w:val="28"/>
          <w:rtl/>
        </w:rPr>
        <w:t>.</w:t>
      </w:r>
    </w:p>
    <w:p w14:paraId="7C21F696" w14:textId="77777777" w:rsidR="00BE0727" w:rsidRPr="00CA3D89" w:rsidRDefault="00BE0727" w:rsidP="00CA3D89">
      <w:pPr>
        <w:bidi/>
        <w:spacing w:after="240" w:line="240" w:lineRule="auto"/>
        <w:ind w:left="360"/>
        <w:jc w:val="right"/>
        <w:rPr>
          <w:rFonts w:ascii="Calibri" w:eastAsia="Times New Roman" w:hAnsi="Calibri" w:cs="Calibri"/>
          <w:color w:val="870533" w:themeColor="accent4" w:themeShade="BF"/>
          <w:sz w:val="30"/>
          <w:szCs w:val="30"/>
          <w:rtl/>
        </w:rPr>
      </w:pPr>
    </w:p>
    <w:p w14:paraId="4D7D8146"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32B14CF2" w14:textId="77777777" w:rsidR="00CA3D89" w:rsidRPr="00CA3D89" w:rsidRDefault="00CA3D89" w:rsidP="00CA3D89">
      <w:pPr>
        <w:bidi/>
        <w:spacing w:after="240" w:line="240" w:lineRule="auto"/>
        <w:ind w:left="360"/>
        <w:jc w:val="right"/>
        <w:rPr>
          <w:rFonts w:ascii="Calibri" w:eastAsia="Times New Roman" w:hAnsi="Calibri" w:cs="Calibri"/>
          <w:b/>
          <w:bCs/>
          <w:color w:val="0070C0"/>
          <w:sz w:val="36"/>
          <w:szCs w:val="36"/>
        </w:rPr>
      </w:pPr>
      <w:r w:rsidRPr="00CA3D89">
        <w:rPr>
          <w:rFonts w:ascii="Calibri" w:eastAsia="Times New Roman" w:hAnsi="Calibri" w:cs="Calibri"/>
          <w:b/>
          <w:bCs/>
          <w:color w:val="0070C0"/>
          <w:sz w:val="36"/>
          <w:szCs w:val="36"/>
        </w:rPr>
        <w:lastRenderedPageBreak/>
        <w:t>The future of VR and AR in self-driving cars</w:t>
      </w:r>
    </w:p>
    <w:p w14:paraId="56E1A299"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p>
    <w:p w14:paraId="2927BAC0"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VR and AR are still in the early stages of development, but have the potential to revolutionize the self-driving car industry. As these technologies continue to develop, we can expect their role in the future of transportation to increase</w:t>
      </w:r>
      <w:r w:rsidRPr="00CA3D89">
        <w:rPr>
          <w:rFonts w:ascii="Calibri" w:eastAsia="Times New Roman" w:hAnsi="Calibri" w:cs="Calibri"/>
          <w:color w:val="161718" w:themeColor="text1"/>
          <w:sz w:val="30"/>
          <w:szCs w:val="30"/>
          <w:rtl/>
        </w:rPr>
        <w:t>.</w:t>
      </w:r>
    </w:p>
    <w:p w14:paraId="74341231"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2B319C">
        <w:rPr>
          <w:rFonts w:ascii="Calibri" w:eastAsia="Times New Roman" w:hAnsi="Calibri" w:cs="Calibri"/>
          <w:color w:val="F73A7D" w:themeColor="accent6" w:themeTint="99"/>
          <w:sz w:val="30"/>
          <w:szCs w:val="30"/>
        </w:rPr>
        <w:t>Here are some predictions for the future of VR and AR in self-driving cars</w:t>
      </w:r>
      <w:r w:rsidRPr="00CA3D89">
        <w:rPr>
          <w:rFonts w:ascii="Calibri" w:eastAsia="Times New Roman" w:hAnsi="Calibri" w:cs="Calibri"/>
          <w:color w:val="161718" w:themeColor="text1"/>
          <w:sz w:val="30"/>
          <w:szCs w:val="30"/>
          <w:rtl/>
        </w:rPr>
        <w:t>:</w:t>
      </w:r>
    </w:p>
    <w:p w14:paraId="0CAAD5B8"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tl/>
        </w:rPr>
        <w:t xml:space="preserve">• </w:t>
      </w:r>
      <w:r w:rsidRPr="00CA3D89">
        <w:rPr>
          <w:rFonts w:ascii="Calibri" w:eastAsia="Times New Roman" w:hAnsi="Calibri" w:cs="Calibri"/>
          <w:color w:val="161718" w:themeColor="text1"/>
          <w:sz w:val="30"/>
          <w:szCs w:val="30"/>
        </w:rPr>
        <w:t>Increasing use of VR and AR for self-driving car training: VR and AR will gradually become standard tools for self-driving car training. These technologies allow engineers to test self-driving cars in a wide range of driving scenarios, which can help improve their safety and performance</w:t>
      </w:r>
      <w:r w:rsidRPr="00CA3D89">
        <w:rPr>
          <w:rFonts w:ascii="Calibri" w:eastAsia="Times New Roman" w:hAnsi="Calibri" w:cs="Calibri"/>
          <w:color w:val="161718" w:themeColor="text1"/>
          <w:sz w:val="30"/>
          <w:szCs w:val="30"/>
          <w:rtl/>
        </w:rPr>
        <w:t>.</w:t>
      </w:r>
    </w:p>
    <w:p w14:paraId="10D5A753"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tl/>
        </w:rPr>
        <w:t xml:space="preserve">• </w:t>
      </w:r>
      <w:r w:rsidRPr="00CA3D89">
        <w:rPr>
          <w:rFonts w:ascii="Calibri" w:eastAsia="Times New Roman" w:hAnsi="Calibri" w:cs="Calibri"/>
          <w:color w:val="161718" w:themeColor="text1"/>
          <w:sz w:val="30"/>
          <w:szCs w:val="30"/>
        </w:rPr>
        <w:t>Development of new AR applications for self-driving cars: AR will gradually be used to provide new information and services to drivers and passengers. For example, AR can be used to highlight potential hazards, provide navigation and entertainment</w:t>
      </w:r>
      <w:r w:rsidRPr="00CA3D89">
        <w:rPr>
          <w:rFonts w:ascii="Calibri" w:eastAsia="Times New Roman" w:hAnsi="Calibri" w:cs="Calibri"/>
          <w:color w:val="161718" w:themeColor="text1"/>
          <w:sz w:val="30"/>
          <w:szCs w:val="30"/>
          <w:rtl/>
        </w:rPr>
        <w:t>.</w:t>
      </w:r>
    </w:p>
    <w:p w14:paraId="6F80C675"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tl/>
        </w:rPr>
        <w:t xml:space="preserve">• </w:t>
      </w:r>
      <w:r w:rsidRPr="00CA3D89">
        <w:rPr>
          <w:rFonts w:ascii="Calibri" w:eastAsia="Times New Roman" w:hAnsi="Calibri" w:cs="Calibri"/>
          <w:color w:val="161718" w:themeColor="text1"/>
          <w:sz w:val="30"/>
          <w:szCs w:val="30"/>
        </w:rPr>
        <w:t>Emergence of fully self-driving cars: VR and AR can help develop fully self-driving cars. These technologies allow self-driving cars to better understand their surroundings and make safer decisions</w:t>
      </w:r>
      <w:r w:rsidRPr="00CA3D89">
        <w:rPr>
          <w:rFonts w:ascii="Calibri" w:eastAsia="Times New Roman" w:hAnsi="Calibri" w:cs="Calibri"/>
          <w:color w:val="161718" w:themeColor="text1"/>
          <w:sz w:val="30"/>
          <w:szCs w:val="30"/>
          <w:rtl/>
        </w:rPr>
        <w:t>.</w:t>
      </w:r>
    </w:p>
    <w:p w14:paraId="3A4A7642" w14:textId="77777777" w:rsidR="00CA3D89" w:rsidRPr="00CA3D89" w:rsidRDefault="00CA3D89" w:rsidP="00CA3D89">
      <w:pPr>
        <w:bidi/>
        <w:spacing w:after="240" w:line="240" w:lineRule="auto"/>
        <w:ind w:left="360"/>
        <w:jc w:val="right"/>
        <w:rPr>
          <w:rFonts w:ascii="Calibri" w:eastAsia="Times New Roman" w:hAnsi="Calibri" w:cs="Calibri"/>
          <w:color w:val="161718" w:themeColor="text1"/>
          <w:sz w:val="30"/>
          <w:szCs w:val="30"/>
        </w:rPr>
      </w:pPr>
      <w:r w:rsidRPr="00CA3D89">
        <w:rPr>
          <w:rFonts w:ascii="Calibri" w:eastAsia="Times New Roman" w:hAnsi="Calibri" w:cs="Calibri"/>
          <w:color w:val="161718" w:themeColor="text1"/>
          <w:sz w:val="30"/>
          <w:szCs w:val="30"/>
        </w:rPr>
        <w:t>VR and AR are emerging technologies that have the potential to revolutionize the self-driving car industry. As these technologies continue to develop, we can expect their role in the future of transportation to increase</w:t>
      </w:r>
      <w:r w:rsidRPr="00CA3D89">
        <w:rPr>
          <w:rFonts w:ascii="Calibri" w:eastAsia="Times New Roman" w:hAnsi="Calibri" w:cs="Calibri"/>
          <w:color w:val="161718" w:themeColor="text1"/>
          <w:sz w:val="30"/>
          <w:szCs w:val="30"/>
          <w:rtl/>
        </w:rPr>
        <w:t>.</w:t>
      </w:r>
    </w:p>
    <w:p w14:paraId="55A79047" w14:textId="77777777" w:rsidR="00CA3D89" w:rsidRPr="002B319C" w:rsidRDefault="00CA3D89" w:rsidP="00CA3D89">
      <w:pPr>
        <w:bidi/>
        <w:spacing w:after="240" w:line="240" w:lineRule="auto"/>
        <w:ind w:left="360"/>
        <w:jc w:val="right"/>
        <w:rPr>
          <w:rFonts w:ascii="Calibri" w:eastAsia="Times New Roman" w:hAnsi="Calibri" w:cs="Calibri"/>
          <w:color w:val="F73A7D" w:themeColor="accent6" w:themeTint="99"/>
          <w:sz w:val="30"/>
          <w:szCs w:val="30"/>
        </w:rPr>
      </w:pPr>
      <w:r w:rsidRPr="002B319C">
        <w:rPr>
          <w:rFonts w:ascii="Calibri" w:eastAsia="Times New Roman" w:hAnsi="Calibri" w:cs="Calibri"/>
          <w:color w:val="F73A7D" w:themeColor="accent6" w:themeTint="99"/>
          <w:sz w:val="30"/>
          <w:szCs w:val="30"/>
        </w:rPr>
        <w:t>Conclusion</w:t>
      </w:r>
    </w:p>
    <w:p w14:paraId="295F9FF0" w14:textId="1856C684" w:rsidR="00BE0727" w:rsidRPr="00CA3D89" w:rsidRDefault="00CA3D89" w:rsidP="00CA3D89">
      <w:pPr>
        <w:bidi/>
        <w:spacing w:after="240" w:line="240" w:lineRule="auto"/>
        <w:ind w:left="360"/>
        <w:jc w:val="right"/>
        <w:rPr>
          <w:rFonts w:ascii="Calibri" w:eastAsia="Times New Roman" w:hAnsi="Calibri" w:cs="Calibri"/>
          <w:color w:val="161718" w:themeColor="text1"/>
          <w:sz w:val="30"/>
          <w:szCs w:val="30"/>
          <w:rtl/>
        </w:rPr>
      </w:pPr>
      <w:r w:rsidRPr="00CA3D89">
        <w:rPr>
          <w:rFonts w:ascii="Calibri" w:eastAsia="Times New Roman" w:hAnsi="Calibri" w:cs="Calibri"/>
          <w:color w:val="161718" w:themeColor="text1"/>
          <w:sz w:val="30"/>
          <w:szCs w:val="30"/>
        </w:rPr>
        <w:t>VR and AR are powerful technologies that can help improve the safety, efficiency and enjoyment of driving. As these technologies continue to develop, we can expect their role in the self-driving car industry to grow</w:t>
      </w:r>
      <w:r w:rsidRPr="00CA3D89">
        <w:rPr>
          <w:rFonts w:ascii="Calibri" w:eastAsia="Times New Roman" w:hAnsi="Calibri" w:cs="Calibri"/>
          <w:color w:val="161718" w:themeColor="text1"/>
          <w:sz w:val="30"/>
          <w:szCs w:val="30"/>
          <w:rtl/>
        </w:rPr>
        <w:t>.</w:t>
      </w:r>
    </w:p>
    <w:p w14:paraId="6C8F2D0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7A91E4C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53AB7562"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tl/>
        </w:rPr>
      </w:pPr>
    </w:p>
    <w:p w14:paraId="39AA2DC2" w14:textId="653CC6CD"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214E00">
        <w:rPr>
          <w:rFonts w:ascii="Calibri" w:eastAsia="Times New Roman" w:hAnsi="Calibri" w:cs="Calibri"/>
          <w:b/>
          <w:bCs/>
          <w:color w:val="0070C0"/>
          <w:sz w:val="36"/>
          <w:szCs w:val="36"/>
        </w:rPr>
        <w:lastRenderedPageBreak/>
        <w:t>The advantages of using artificial intelligence for self-driving cars are</w:t>
      </w:r>
      <w:r>
        <w:rPr>
          <w:rFonts w:ascii="Calibri" w:eastAsia="Times New Roman" w:hAnsi="Calibri" w:cs="Calibri"/>
          <w:b/>
          <w:bCs/>
          <w:color w:val="0070C0"/>
          <w:sz w:val="36"/>
          <w:szCs w:val="36"/>
        </w:rPr>
        <w:t xml:space="preserve"> :</w:t>
      </w:r>
    </w:p>
    <w:p w14:paraId="3E7F0CC0"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p>
    <w:p w14:paraId="2B18FBD1"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The ability to make quick and accurate decisions: </w:t>
      </w:r>
      <w:r w:rsidRPr="00214E00">
        <w:rPr>
          <w:rFonts w:ascii="Calibri" w:eastAsia="Times New Roman" w:hAnsi="Calibri" w:cs="Calibri"/>
          <w:color w:val="161718" w:themeColor="text1"/>
          <w:sz w:val="30"/>
          <w:szCs w:val="30"/>
        </w:rPr>
        <w:t>Artificial intelligence can identify patterns and make quick and accurate decisions through machine learning and massive data processing. This is essential for self-driving cars, as they must make decisions in complex and rapidly changing situations</w:t>
      </w:r>
      <w:r w:rsidRPr="00214E00">
        <w:rPr>
          <w:rFonts w:ascii="Calibri" w:eastAsia="Times New Roman" w:hAnsi="Calibri" w:cs="Calibri"/>
          <w:color w:val="161718" w:themeColor="text1"/>
          <w:sz w:val="30"/>
          <w:szCs w:val="30"/>
          <w:rtl/>
        </w:rPr>
        <w:t>.</w:t>
      </w:r>
    </w:p>
    <w:p w14:paraId="78814123"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Ability to adapt to new conditions: </w:t>
      </w:r>
      <w:r w:rsidRPr="00214E00">
        <w:rPr>
          <w:rFonts w:ascii="Calibri" w:eastAsia="Times New Roman" w:hAnsi="Calibri" w:cs="Calibri"/>
          <w:color w:val="161718" w:themeColor="text1"/>
          <w:sz w:val="30"/>
          <w:szCs w:val="30"/>
        </w:rPr>
        <w:t>Artificial intelligence can quickly adapt to new conditions. This is essential for self-driving cars, as they must adapt to different environmental conditions, such as weather, traffic, and road conditions</w:t>
      </w:r>
      <w:r w:rsidRPr="00214E00">
        <w:rPr>
          <w:rFonts w:ascii="Calibri" w:eastAsia="Times New Roman" w:hAnsi="Calibri" w:cs="Calibri"/>
          <w:color w:val="161718" w:themeColor="text1"/>
          <w:sz w:val="30"/>
          <w:szCs w:val="30"/>
          <w:rtl/>
        </w:rPr>
        <w:t>.</w:t>
      </w:r>
    </w:p>
    <w:p w14:paraId="11ACCF1C"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Ability to learn from experience: </w:t>
      </w:r>
      <w:r w:rsidRPr="00214E00">
        <w:rPr>
          <w:rFonts w:ascii="Calibri" w:eastAsia="Times New Roman" w:hAnsi="Calibri" w:cs="Calibri"/>
          <w:color w:val="161718" w:themeColor="text1"/>
          <w:sz w:val="30"/>
          <w:szCs w:val="30"/>
        </w:rPr>
        <w:t>AI can learn from its experience and improve its performance. This is essential for self-driving cars, as they must become safer and more efficient over time</w:t>
      </w:r>
      <w:r w:rsidRPr="00214E00">
        <w:rPr>
          <w:rFonts w:ascii="Calibri" w:eastAsia="Times New Roman" w:hAnsi="Calibri" w:cs="Calibri"/>
          <w:color w:val="161718" w:themeColor="text1"/>
          <w:sz w:val="30"/>
          <w:szCs w:val="30"/>
          <w:rtl/>
        </w:rPr>
        <w:t>.</w:t>
      </w:r>
    </w:p>
    <w:p w14:paraId="2D920E29"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Here are some specific applications of artificial intelligence for self-driving cars</w:t>
      </w:r>
      <w:r w:rsidRPr="00214E00">
        <w:rPr>
          <w:rFonts w:ascii="Calibri" w:eastAsia="Times New Roman" w:hAnsi="Calibri" w:cs="Calibri"/>
          <w:color w:val="161718" w:themeColor="text1"/>
          <w:sz w:val="30"/>
          <w:szCs w:val="30"/>
          <w:rtl/>
        </w:rPr>
        <w:t>:</w:t>
      </w:r>
    </w:p>
    <w:p w14:paraId="5735FC15"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Navigation: </w:t>
      </w:r>
      <w:r w:rsidRPr="00214E00">
        <w:rPr>
          <w:rFonts w:ascii="Calibri" w:eastAsia="Times New Roman" w:hAnsi="Calibri" w:cs="Calibri"/>
          <w:color w:val="161718" w:themeColor="text1"/>
          <w:sz w:val="30"/>
          <w:szCs w:val="30"/>
        </w:rPr>
        <w:t>Artificial intelligence can be used to guide self-driving cars on the road. This is done using GPS data, cameras and other sensors</w:t>
      </w:r>
      <w:r w:rsidRPr="00214E00">
        <w:rPr>
          <w:rFonts w:ascii="Calibri" w:eastAsia="Times New Roman" w:hAnsi="Calibri" w:cs="Calibri"/>
          <w:color w:val="161718" w:themeColor="text1"/>
          <w:sz w:val="30"/>
          <w:szCs w:val="30"/>
          <w:rtl/>
        </w:rPr>
        <w:t>.</w:t>
      </w:r>
    </w:p>
    <w:p w14:paraId="4D148C84" w14:textId="77777777" w:rsidR="00214E00" w:rsidRPr="004420DD" w:rsidRDefault="00214E00" w:rsidP="00214E00">
      <w:pPr>
        <w:bidi/>
        <w:spacing w:after="240" w:line="240" w:lineRule="auto"/>
        <w:ind w:left="360"/>
        <w:jc w:val="right"/>
        <w:rPr>
          <w:rFonts w:ascii="Calibri" w:eastAsia="Times New Roman" w:hAnsi="Calibri" w:cs="Calibri"/>
          <w:color w:val="F73A7D" w:themeColor="accent6" w:themeTint="99"/>
          <w:sz w:val="30"/>
          <w:szCs w:val="30"/>
        </w:rPr>
      </w:pPr>
      <w:r w:rsidRPr="004420DD">
        <w:rPr>
          <w:rFonts w:ascii="Calibri" w:eastAsia="Times New Roman" w:hAnsi="Calibri" w:cs="Calibri"/>
          <w:color w:val="F73A7D" w:themeColor="accent6" w:themeTint="99"/>
          <w:sz w:val="30"/>
          <w:szCs w:val="30"/>
        </w:rPr>
        <w:t>Emergency braking:</w:t>
      </w:r>
      <w:r w:rsidRPr="00214E00">
        <w:rPr>
          <w:rFonts w:ascii="Calibri" w:eastAsia="Times New Roman" w:hAnsi="Calibri" w:cs="Calibri"/>
          <w:color w:val="161718" w:themeColor="text1"/>
          <w:sz w:val="30"/>
          <w:szCs w:val="30"/>
        </w:rPr>
        <w:t xml:space="preserve"> artificial intelligence can be used to detect potential hazards and emergency braking of self-driving cars. This is done using cameras and other sensors</w:t>
      </w:r>
      <w:r w:rsidRPr="00214E00">
        <w:rPr>
          <w:rFonts w:ascii="Calibri" w:eastAsia="Times New Roman" w:hAnsi="Calibri" w:cs="Calibri"/>
          <w:color w:val="161718" w:themeColor="text1"/>
          <w:sz w:val="30"/>
          <w:szCs w:val="30"/>
          <w:rtl/>
        </w:rPr>
        <w:t>.</w:t>
      </w:r>
    </w:p>
    <w:p w14:paraId="285F8A75"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 xml:space="preserve">Speed control: </w:t>
      </w:r>
      <w:r w:rsidRPr="00214E00">
        <w:rPr>
          <w:rFonts w:ascii="Calibri" w:eastAsia="Times New Roman" w:hAnsi="Calibri" w:cs="Calibri"/>
          <w:color w:val="161718" w:themeColor="text1"/>
          <w:sz w:val="30"/>
          <w:szCs w:val="30"/>
        </w:rPr>
        <w:t>Artificial intelligence can be used to control the speed of self-driving cars. This is done using GPS data, cameras and other sensors</w:t>
      </w:r>
      <w:r w:rsidRPr="00214E00">
        <w:rPr>
          <w:rFonts w:ascii="Calibri" w:eastAsia="Times New Roman" w:hAnsi="Calibri" w:cs="Calibri"/>
          <w:color w:val="161718" w:themeColor="text1"/>
          <w:sz w:val="30"/>
          <w:szCs w:val="30"/>
          <w:rtl/>
        </w:rPr>
        <w:t>.</w:t>
      </w:r>
    </w:p>
    <w:p w14:paraId="744F708F"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4420DD">
        <w:rPr>
          <w:rFonts w:ascii="Calibri" w:eastAsia="Times New Roman" w:hAnsi="Calibri" w:cs="Calibri"/>
          <w:color w:val="F73A7D" w:themeColor="accent6" w:themeTint="99"/>
          <w:sz w:val="30"/>
          <w:szCs w:val="30"/>
        </w:rPr>
        <w:t>Parking</w:t>
      </w:r>
      <w:r w:rsidRPr="00214E00">
        <w:rPr>
          <w:rFonts w:ascii="Calibri" w:eastAsia="Times New Roman" w:hAnsi="Calibri" w:cs="Calibri"/>
          <w:color w:val="161718" w:themeColor="text1"/>
          <w:sz w:val="30"/>
          <w:szCs w:val="30"/>
        </w:rPr>
        <w:t>: Artificial intelligence can be used to park self-driving cars. This is done using cameras and other sensors</w:t>
      </w:r>
      <w:r w:rsidRPr="00214E00">
        <w:rPr>
          <w:rFonts w:ascii="Calibri" w:eastAsia="Times New Roman" w:hAnsi="Calibri" w:cs="Calibri"/>
          <w:color w:val="161718" w:themeColor="text1"/>
          <w:sz w:val="30"/>
          <w:szCs w:val="30"/>
          <w:rtl/>
        </w:rPr>
        <w:t>.</w:t>
      </w:r>
    </w:p>
    <w:p w14:paraId="269E17C9" w14:textId="77777777" w:rsidR="00214E00" w:rsidRPr="00214E00" w:rsidRDefault="00214E00" w:rsidP="00214E00">
      <w:pPr>
        <w:bidi/>
        <w:spacing w:after="240" w:line="240" w:lineRule="auto"/>
        <w:ind w:left="360"/>
        <w:jc w:val="right"/>
        <w:rPr>
          <w:rFonts w:ascii="Calibri" w:eastAsia="Times New Roman" w:hAnsi="Calibri" w:cs="Calibri"/>
          <w:color w:val="161718" w:themeColor="text1"/>
          <w:sz w:val="30"/>
          <w:szCs w:val="30"/>
        </w:rPr>
      </w:pPr>
      <w:r w:rsidRPr="00214E00">
        <w:rPr>
          <w:rFonts w:ascii="Calibri" w:eastAsia="Times New Roman" w:hAnsi="Calibri" w:cs="Calibri"/>
          <w:color w:val="161718" w:themeColor="text1"/>
          <w:sz w:val="30"/>
          <w:szCs w:val="30"/>
        </w:rPr>
        <w:t>However, AI also poses challenges for self-driving cars. One of the challenges is that AI can rarely make mistakes. This can lead to accidents, especially if the self-driving car is in complex or dangerous situations. Another challenge is that AI can be hacked. This could lead to damage to self-driving cars or their control by malicious individuals</w:t>
      </w:r>
      <w:r w:rsidRPr="00214E00">
        <w:rPr>
          <w:rFonts w:ascii="Calibri" w:eastAsia="Times New Roman" w:hAnsi="Calibri" w:cs="Calibri"/>
          <w:color w:val="161718" w:themeColor="text1"/>
          <w:sz w:val="30"/>
          <w:szCs w:val="30"/>
          <w:rtl/>
        </w:rPr>
        <w:t>.</w:t>
      </w:r>
    </w:p>
    <w:p w14:paraId="1EC767F4" w14:textId="1A033AFC" w:rsidR="00BE0727" w:rsidRPr="00214E00" w:rsidRDefault="00214E00" w:rsidP="00214E00">
      <w:pPr>
        <w:bidi/>
        <w:spacing w:after="240" w:line="240" w:lineRule="auto"/>
        <w:ind w:left="360"/>
        <w:jc w:val="right"/>
        <w:rPr>
          <w:rFonts w:ascii="Calibri" w:eastAsia="Times New Roman" w:hAnsi="Calibri" w:cs="Calibri"/>
          <w:color w:val="161718" w:themeColor="text1"/>
          <w:sz w:val="30"/>
          <w:szCs w:val="30"/>
          <w:rtl/>
        </w:rPr>
      </w:pPr>
      <w:r w:rsidRPr="00214E00">
        <w:rPr>
          <w:rFonts w:ascii="Calibri" w:eastAsia="Times New Roman" w:hAnsi="Calibri" w:cs="Calibri"/>
          <w:color w:val="161718" w:themeColor="text1"/>
          <w:sz w:val="30"/>
          <w:szCs w:val="30"/>
        </w:rPr>
        <w:lastRenderedPageBreak/>
        <w:t>All in all, AI has great potential to improve the safety and efficiency of self-driving cars. However, there are also challenges to be overcome. As artificial intelligence advances and its costs decrease, it is expected that self-driving cars will increasingly use artificial intelligence</w:t>
      </w:r>
      <w:r w:rsidRPr="00214E00">
        <w:rPr>
          <w:rFonts w:ascii="Calibri" w:eastAsia="Times New Roman" w:hAnsi="Calibri" w:cs="Calibri"/>
          <w:color w:val="161718" w:themeColor="text1"/>
          <w:sz w:val="30"/>
          <w:szCs w:val="30"/>
          <w:rtl/>
        </w:rPr>
        <w:t>.</w:t>
      </w:r>
    </w:p>
    <w:p w14:paraId="0AFF71A7" w14:textId="77777777" w:rsidR="00BE0727" w:rsidRDefault="00BE0727" w:rsidP="00214E00">
      <w:pPr>
        <w:bidi/>
        <w:spacing w:after="240" w:line="240" w:lineRule="auto"/>
        <w:ind w:left="360"/>
        <w:jc w:val="right"/>
        <w:rPr>
          <w:rFonts w:ascii="Calibri" w:eastAsia="Times New Roman" w:hAnsi="Calibri" w:cs="Calibri"/>
          <w:color w:val="161718" w:themeColor="text1"/>
          <w:sz w:val="30"/>
          <w:szCs w:val="30"/>
        </w:rPr>
      </w:pPr>
    </w:p>
    <w:p w14:paraId="750CFB78" w14:textId="52186495" w:rsidR="00214E00" w:rsidRPr="008358F7" w:rsidRDefault="008358F7" w:rsidP="00214E00">
      <w:pPr>
        <w:bidi/>
        <w:spacing w:after="240" w:line="240" w:lineRule="auto"/>
        <w:ind w:left="360"/>
        <w:jc w:val="right"/>
        <w:rPr>
          <w:rFonts w:ascii="Calibri" w:eastAsia="Times New Roman" w:hAnsi="Calibri" w:cs="Calibri"/>
          <w:b/>
          <w:bCs/>
          <w:color w:val="0070C0"/>
          <w:sz w:val="36"/>
          <w:szCs w:val="36"/>
        </w:rPr>
      </w:pPr>
      <w:r w:rsidRPr="008358F7">
        <w:rPr>
          <w:rFonts w:ascii="Calibri" w:eastAsia="Times New Roman" w:hAnsi="Calibri" w:cs="Calibri"/>
          <w:b/>
          <w:bCs/>
          <w:color w:val="0070C0"/>
          <w:sz w:val="36"/>
          <w:szCs w:val="36"/>
        </w:rPr>
        <w:t>PEAS</w:t>
      </w:r>
    </w:p>
    <w:p w14:paraId="25D5785F"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Pr>
        <w:t>It stands for Performance, Environment, Actuators and Sensors. It is a framework for describing and analyzing intelligent agents, including self-driving cars</w:t>
      </w:r>
      <w:r w:rsidRPr="008358F7">
        <w:rPr>
          <w:rFonts w:ascii="Calibri" w:eastAsia="Times New Roman" w:hAnsi="Calibri" w:cs="Calibri"/>
          <w:color w:val="161718" w:themeColor="text1"/>
          <w:sz w:val="30"/>
          <w:szCs w:val="30"/>
          <w:rtl/>
        </w:rPr>
        <w:t>.</w:t>
      </w:r>
    </w:p>
    <w:p w14:paraId="0977A9C9"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Pr>
        <w:t>Function</w:t>
      </w:r>
      <w:r w:rsidRPr="008358F7">
        <w:rPr>
          <w:rFonts w:ascii="Calibri" w:eastAsia="Times New Roman" w:hAnsi="Calibri" w:cs="Calibri"/>
          <w:color w:val="161718" w:themeColor="text1"/>
          <w:sz w:val="30"/>
          <w:szCs w:val="30"/>
          <w:rtl/>
        </w:rPr>
        <w:t>:</w:t>
      </w:r>
    </w:p>
    <w:p w14:paraId="4EB92C41"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Safety:</w:t>
      </w:r>
      <w:r w:rsidRPr="008358F7">
        <w:rPr>
          <w:rFonts w:ascii="Calibri" w:eastAsia="Times New Roman" w:hAnsi="Calibri" w:cs="Calibri"/>
          <w:color w:val="161718" w:themeColor="text1"/>
          <w:sz w:val="30"/>
          <w:szCs w:val="30"/>
        </w:rPr>
        <w:t xml:space="preserve"> The self-driving car must be able to move safely without causing accidents or harming pedestrians or other vehicles</w:t>
      </w:r>
      <w:r w:rsidRPr="008358F7">
        <w:rPr>
          <w:rFonts w:ascii="Calibri" w:eastAsia="Times New Roman" w:hAnsi="Calibri" w:cs="Calibri"/>
          <w:color w:val="161718" w:themeColor="text1"/>
          <w:sz w:val="30"/>
          <w:szCs w:val="30"/>
          <w:rtl/>
        </w:rPr>
        <w:t>.</w:t>
      </w:r>
    </w:p>
    <w:p w14:paraId="30E3A835"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Efficiency:</w:t>
      </w:r>
      <w:r w:rsidRPr="008358F7">
        <w:rPr>
          <w:rFonts w:ascii="Calibri" w:eastAsia="Times New Roman" w:hAnsi="Calibri" w:cs="Calibri"/>
          <w:color w:val="161718" w:themeColor="text1"/>
          <w:sz w:val="30"/>
          <w:szCs w:val="30"/>
        </w:rPr>
        <w:t xml:space="preserve"> the self-driving car must be able to plan and execute routes efficiently and minimize travel time and energy consumption</w:t>
      </w:r>
      <w:r w:rsidRPr="008358F7">
        <w:rPr>
          <w:rFonts w:ascii="Calibri" w:eastAsia="Times New Roman" w:hAnsi="Calibri" w:cs="Calibri"/>
          <w:color w:val="161718" w:themeColor="text1"/>
          <w:sz w:val="30"/>
          <w:szCs w:val="30"/>
          <w:rtl/>
        </w:rPr>
        <w:t>.</w:t>
      </w:r>
    </w:p>
    <w:p w14:paraId="28B8D6FE"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Comfort:</w:t>
      </w:r>
      <w:r w:rsidRPr="008358F7">
        <w:rPr>
          <w:rFonts w:ascii="Calibri" w:eastAsia="Times New Roman" w:hAnsi="Calibri" w:cs="Calibri"/>
          <w:color w:val="161718" w:themeColor="text1"/>
          <w:sz w:val="30"/>
          <w:szCs w:val="30"/>
        </w:rPr>
        <w:t xml:space="preserve"> The self-driving car must provide a comfortable ride for passengers and avoid sudden acceleration, braking or sudden movements</w:t>
      </w:r>
      <w:r w:rsidRPr="008358F7">
        <w:rPr>
          <w:rFonts w:ascii="Calibri" w:eastAsia="Times New Roman" w:hAnsi="Calibri" w:cs="Calibri"/>
          <w:color w:val="161718" w:themeColor="text1"/>
          <w:sz w:val="30"/>
          <w:szCs w:val="30"/>
          <w:rtl/>
        </w:rPr>
        <w:t>.</w:t>
      </w:r>
    </w:p>
    <w:p w14:paraId="561C8AAA"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Legality:</w:t>
      </w:r>
      <w:r w:rsidRPr="008358F7">
        <w:rPr>
          <w:rFonts w:ascii="Calibri" w:eastAsia="Times New Roman" w:hAnsi="Calibri" w:cs="Calibri"/>
          <w:color w:val="161718" w:themeColor="text1"/>
          <w:sz w:val="30"/>
          <w:szCs w:val="30"/>
        </w:rPr>
        <w:t xml:space="preserve"> A self-driving car must obey all traffic laws and regulations</w:t>
      </w:r>
      <w:r w:rsidRPr="008358F7">
        <w:rPr>
          <w:rFonts w:ascii="Calibri" w:eastAsia="Times New Roman" w:hAnsi="Calibri" w:cs="Calibri"/>
          <w:color w:val="161718" w:themeColor="text1"/>
          <w:sz w:val="30"/>
          <w:szCs w:val="30"/>
          <w:rtl/>
        </w:rPr>
        <w:t>.</w:t>
      </w:r>
    </w:p>
    <w:p w14:paraId="20008509"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Pr>
        <w:t>Environment</w:t>
      </w:r>
      <w:r w:rsidRPr="008358F7">
        <w:rPr>
          <w:rFonts w:ascii="Calibri" w:eastAsia="Times New Roman" w:hAnsi="Calibri" w:cs="Calibri"/>
          <w:color w:val="161718" w:themeColor="text1"/>
          <w:sz w:val="30"/>
          <w:szCs w:val="30"/>
          <w:rtl/>
        </w:rPr>
        <w:t>:</w:t>
      </w:r>
    </w:p>
    <w:p w14:paraId="4EFC659D"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F73A7D" w:themeColor="accent6" w:themeTint="99"/>
          <w:sz w:val="30"/>
          <w:szCs w:val="30"/>
        </w:rPr>
        <w:t>Roads</w:t>
      </w:r>
      <w:r w:rsidRPr="002B319C">
        <w:rPr>
          <w:rFonts w:ascii="Calibri" w:eastAsia="Times New Roman" w:hAnsi="Calibri" w:cs="Calibri"/>
          <w:color w:val="F73A7D" w:themeColor="accent6" w:themeTint="99"/>
          <w:sz w:val="30"/>
          <w:szCs w:val="30"/>
        </w:rPr>
        <w:t xml:space="preserve">: </w:t>
      </w:r>
      <w:r w:rsidRPr="008358F7">
        <w:rPr>
          <w:rFonts w:ascii="Calibri" w:eastAsia="Times New Roman" w:hAnsi="Calibri" w:cs="Calibri"/>
          <w:color w:val="161718" w:themeColor="text1"/>
          <w:sz w:val="30"/>
          <w:szCs w:val="30"/>
        </w:rPr>
        <w:t>The self-driving car must be able to travel on different types of roads, including highways, urban streets, and rural roads</w:t>
      </w:r>
      <w:r w:rsidRPr="008358F7">
        <w:rPr>
          <w:rFonts w:ascii="Calibri" w:eastAsia="Times New Roman" w:hAnsi="Calibri" w:cs="Calibri"/>
          <w:color w:val="161718" w:themeColor="text1"/>
          <w:sz w:val="30"/>
          <w:szCs w:val="30"/>
          <w:rtl/>
        </w:rPr>
        <w:t>.</w:t>
      </w:r>
    </w:p>
    <w:p w14:paraId="43D30C7B"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Traffic:</w:t>
      </w:r>
      <w:r w:rsidRPr="008358F7">
        <w:rPr>
          <w:rFonts w:ascii="Calibri" w:eastAsia="Times New Roman" w:hAnsi="Calibri" w:cs="Calibri"/>
          <w:color w:val="161718" w:themeColor="text1"/>
          <w:sz w:val="30"/>
          <w:szCs w:val="30"/>
        </w:rPr>
        <w:t xml:space="preserve"> The self-driving car must be able to manage various traffic conditions, including congestion, merging, and lane changes</w:t>
      </w:r>
      <w:r w:rsidRPr="008358F7">
        <w:rPr>
          <w:rFonts w:ascii="Calibri" w:eastAsia="Times New Roman" w:hAnsi="Calibri" w:cs="Calibri"/>
          <w:color w:val="161718" w:themeColor="text1"/>
          <w:sz w:val="30"/>
          <w:szCs w:val="30"/>
          <w:rtl/>
        </w:rPr>
        <w:t>.</w:t>
      </w:r>
    </w:p>
    <w:p w14:paraId="1292995D"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Pedestrians:</w:t>
      </w:r>
      <w:r w:rsidRPr="008358F7">
        <w:rPr>
          <w:rFonts w:ascii="Calibri" w:eastAsia="Times New Roman" w:hAnsi="Calibri" w:cs="Calibri"/>
          <w:color w:val="161718" w:themeColor="text1"/>
          <w:sz w:val="30"/>
          <w:szCs w:val="30"/>
        </w:rPr>
        <w:t xml:space="preserve"> The self-driving car must be able to recognize and avoid pedestrians, cyclists and other vulnerable road users</w:t>
      </w:r>
      <w:r w:rsidRPr="008358F7">
        <w:rPr>
          <w:rFonts w:ascii="Calibri" w:eastAsia="Times New Roman" w:hAnsi="Calibri" w:cs="Calibri"/>
          <w:color w:val="161718" w:themeColor="text1"/>
          <w:sz w:val="30"/>
          <w:szCs w:val="30"/>
          <w:rtl/>
        </w:rPr>
        <w:t>.</w:t>
      </w:r>
    </w:p>
    <w:p w14:paraId="1D122DA0" w14:textId="77777777" w:rsid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Weather conditions:</w:t>
      </w:r>
      <w:r w:rsidRPr="008358F7">
        <w:rPr>
          <w:rFonts w:ascii="Calibri" w:eastAsia="Times New Roman" w:hAnsi="Calibri" w:cs="Calibri"/>
          <w:color w:val="161718" w:themeColor="text1"/>
          <w:sz w:val="30"/>
          <w:szCs w:val="30"/>
        </w:rPr>
        <w:t xml:space="preserve"> the self-driving car must be able to work in different weather conditions, including rain, snow and fog</w:t>
      </w:r>
      <w:r w:rsidRPr="008358F7">
        <w:rPr>
          <w:rFonts w:ascii="Calibri" w:eastAsia="Times New Roman" w:hAnsi="Calibri" w:cs="Calibri"/>
          <w:color w:val="161718" w:themeColor="text1"/>
          <w:sz w:val="30"/>
          <w:szCs w:val="30"/>
          <w:rtl/>
        </w:rPr>
        <w:t>.</w:t>
      </w:r>
    </w:p>
    <w:p w14:paraId="573AE322" w14:textId="77777777" w:rsidR="004420DD" w:rsidRPr="008358F7" w:rsidRDefault="004420DD" w:rsidP="008358F7">
      <w:pPr>
        <w:spacing w:after="240" w:line="240" w:lineRule="auto"/>
        <w:ind w:left="360"/>
        <w:rPr>
          <w:rFonts w:ascii="Calibri" w:eastAsia="Times New Roman" w:hAnsi="Calibri" w:cs="Calibri"/>
          <w:color w:val="161718" w:themeColor="text1"/>
          <w:sz w:val="30"/>
          <w:szCs w:val="30"/>
        </w:rPr>
      </w:pPr>
    </w:p>
    <w:p w14:paraId="5D6D0660" w14:textId="77777777" w:rsidR="008358F7" w:rsidRPr="004420DD" w:rsidRDefault="008358F7" w:rsidP="008358F7">
      <w:pPr>
        <w:spacing w:after="240" w:line="240" w:lineRule="auto"/>
        <w:ind w:left="360"/>
        <w:rPr>
          <w:rFonts w:ascii="Calibri" w:eastAsia="Times New Roman" w:hAnsi="Calibri" w:cs="Calibri"/>
          <w:color w:val="F73A7D" w:themeColor="accent6" w:themeTint="99"/>
          <w:sz w:val="30"/>
          <w:szCs w:val="30"/>
        </w:rPr>
      </w:pPr>
      <w:r w:rsidRPr="004420DD">
        <w:rPr>
          <w:rFonts w:ascii="Calibri" w:eastAsia="Times New Roman" w:hAnsi="Calibri" w:cs="Calibri"/>
          <w:color w:val="F73A7D" w:themeColor="accent6" w:themeTint="99"/>
          <w:sz w:val="30"/>
          <w:szCs w:val="30"/>
        </w:rPr>
        <w:lastRenderedPageBreak/>
        <w:t>Triggers</w:t>
      </w:r>
      <w:r w:rsidRPr="004420DD">
        <w:rPr>
          <w:rFonts w:ascii="Calibri" w:eastAsia="Times New Roman" w:hAnsi="Calibri" w:cs="Calibri"/>
          <w:color w:val="F73A7D" w:themeColor="accent6" w:themeTint="99"/>
          <w:sz w:val="30"/>
          <w:szCs w:val="30"/>
          <w:rtl/>
        </w:rPr>
        <w:t>:</w:t>
      </w:r>
    </w:p>
    <w:p w14:paraId="3A9A7401"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Steering: </w:t>
      </w:r>
      <w:r w:rsidRPr="008358F7">
        <w:rPr>
          <w:rFonts w:ascii="Calibri" w:eastAsia="Times New Roman" w:hAnsi="Calibri" w:cs="Calibri"/>
          <w:color w:val="161718" w:themeColor="text1"/>
          <w:sz w:val="30"/>
          <w:szCs w:val="30"/>
        </w:rPr>
        <w:t>The autonomous vehicle must be able to control the steering wheel to steer the vehicle</w:t>
      </w:r>
      <w:r w:rsidRPr="008358F7">
        <w:rPr>
          <w:rFonts w:ascii="Calibri" w:eastAsia="Times New Roman" w:hAnsi="Calibri" w:cs="Calibri"/>
          <w:color w:val="161718" w:themeColor="text1"/>
          <w:sz w:val="30"/>
          <w:szCs w:val="30"/>
          <w:rtl/>
        </w:rPr>
        <w:t>.</w:t>
      </w:r>
    </w:p>
    <w:p w14:paraId="5261301D"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Accelerator: </w:t>
      </w:r>
      <w:r w:rsidRPr="008358F7">
        <w:rPr>
          <w:rFonts w:ascii="Calibri" w:eastAsia="Times New Roman" w:hAnsi="Calibri" w:cs="Calibri"/>
          <w:color w:val="161718" w:themeColor="text1"/>
          <w:sz w:val="30"/>
          <w:szCs w:val="30"/>
        </w:rPr>
        <w:t>The autonomous vehicle must be able to control the accelerator to control the speed of the vehicle</w:t>
      </w:r>
      <w:r w:rsidRPr="008358F7">
        <w:rPr>
          <w:rFonts w:ascii="Calibri" w:eastAsia="Times New Roman" w:hAnsi="Calibri" w:cs="Calibri"/>
          <w:color w:val="161718" w:themeColor="text1"/>
          <w:sz w:val="30"/>
          <w:szCs w:val="30"/>
          <w:rtl/>
        </w:rPr>
        <w:t>.</w:t>
      </w:r>
    </w:p>
    <w:p w14:paraId="757FBBFF"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Brakes: </w:t>
      </w:r>
      <w:r w:rsidRPr="008358F7">
        <w:rPr>
          <w:rFonts w:ascii="Calibri" w:eastAsia="Times New Roman" w:hAnsi="Calibri" w:cs="Calibri"/>
          <w:color w:val="161718" w:themeColor="text1"/>
          <w:sz w:val="30"/>
          <w:szCs w:val="30"/>
        </w:rPr>
        <w:t>The autonomous vehicle must be able to control the brakes to slow down or stop the vehicle</w:t>
      </w:r>
      <w:r w:rsidRPr="008358F7">
        <w:rPr>
          <w:rFonts w:ascii="Calibri" w:eastAsia="Times New Roman" w:hAnsi="Calibri" w:cs="Calibri"/>
          <w:color w:val="161718" w:themeColor="text1"/>
          <w:sz w:val="30"/>
          <w:szCs w:val="30"/>
          <w:rtl/>
        </w:rPr>
        <w:t>.</w:t>
      </w:r>
    </w:p>
    <w:p w14:paraId="405C2251"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Signals: </w:t>
      </w:r>
      <w:r w:rsidRPr="008358F7">
        <w:rPr>
          <w:rFonts w:ascii="Calibri" w:eastAsia="Times New Roman" w:hAnsi="Calibri" w:cs="Calibri"/>
          <w:color w:val="161718" w:themeColor="text1"/>
          <w:sz w:val="30"/>
          <w:szCs w:val="30"/>
        </w:rPr>
        <w:t>A self-driving car must be able to operate turn signals and hazard lights to communicate with other drivers</w:t>
      </w:r>
      <w:r w:rsidRPr="008358F7">
        <w:rPr>
          <w:rFonts w:ascii="Calibri" w:eastAsia="Times New Roman" w:hAnsi="Calibri" w:cs="Calibri"/>
          <w:color w:val="161718" w:themeColor="text1"/>
          <w:sz w:val="30"/>
          <w:szCs w:val="30"/>
          <w:rtl/>
        </w:rPr>
        <w:t>.</w:t>
      </w:r>
    </w:p>
    <w:p w14:paraId="299D60DB"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Horn: </w:t>
      </w:r>
      <w:r w:rsidRPr="008358F7">
        <w:rPr>
          <w:rFonts w:ascii="Calibri" w:eastAsia="Times New Roman" w:hAnsi="Calibri" w:cs="Calibri"/>
          <w:color w:val="161718" w:themeColor="text1"/>
          <w:sz w:val="30"/>
          <w:szCs w:val="30"/>
        </w:rPr>
        <w:t>The self-driving car must be able to use the horn to warn other drivers or pedestrians</w:t>
      </w:r>
      <w:r w:rsidRPr="008358F7">
        <w:rPr>
          <w:rFonts w:ascii="Calibri" w:eastAsia="Times New Roman" w:hAnsi="Calibri" w:cs="Calibri"/>
          <w:color w:val="161718" w:themeColor="text1"/>
          <w:sz w:val="30"/>
          <w:szCs w:val="30"/>
          <w:rtl/>
        </w:rPr>
        <w:t>.</w:t>
      </w:r>
    </w:p>
    <w:p w14:paraId="3EBC3745" w14:textId="77777777" w:rsidR="008358F7" w:rsidRPr="002B319C" w:rsidRDefault="008358F7" w:rsidP="008358F7">
      <w:pPr>
        <w:spacing w:after="240" w:line="240" w:lineRule="auto"/>
        <w:ind w:left="360"/>
        <w:rPr>
          <w:rFonts w:ascii="Calibri" w:eastAsia="Times New Roman" w:hAnsi="Calibri" w:cs="Calibri"/>
          <w:color w:val="F73A7D" w:themeColor="accent6" w:themeTint="99"/>
          <w:sz w:val="30"/>
          <w:szCs w:val="30"/>
        </w:rPr>
      </w:pPr>
      <w:r w:rsidRPr="002B319C">
        <w:rPr>
          <w:rFonts w:ascii="Calibri" w:eastAsia="Times New Roman" w:hAnsi="Calibri" w:cs="Calibri"/>
          <w:color w:val="F73A7D" w:themeColor="accent6" w:themeTint="99"/>
          <w:sz w:val="30"/>
          <w:szCs w:val="30"/>
        </w:rPr>
        <w:t>Sensors</w:t>
      </w:r>
      <w:r w:rsidRPr="002B319C">
        <w:rPr>
          <w:rFonts w:ascii="Calibri" w:eastAsia="Times New Roman" w:hAnsi="Calibri" w:cs="Calibri"/>
          <w:color w:val="F73A7D" w:themeColor="accent6" w:themeTint="99"/>
          <w:sz w:val="30"/>
          <w:szCs w:val="30"/>
          <w:rtl/>
        </w:rPr>
        <w:t>:</w:t>
      </w:r>
    </w:p>
    <w:p w14:paraId="55A129E2"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Cameras: </w:t>
      </w:r>
      <w:r w:rsidRPr="008358F7">
        <w:rPr>
          <w:rFonts w:ascii="Calibri" w:eastAsia="Times New Roman" w:hAnsi="Calibri" w:cs="Calibri"/>
          <w:color w:val="161718" w:themeColor="text1"/>
          <w:sz w:val="30"/>
          <w:szCs w:val="30"/>
        </w:rPr>
        <w:t>Cameras provide visual information about the environment, including road signs, traffic signals, and other vehicles</w:t>
      </w:r>
      <w:r w:rsidRPr="008358F7">
        <w:rPr>
          <w:rFonts w:ascii="Calibri" w:eastAsia="Times New Roman" w:hAnsi="Calibri" w:cs="Calibri"/>
          <w:color w:val="161718" w:themeColor="text1"/>
          <w:sz w:val="30"/>
          <w:szCs w:val="30"/>
          <w:rtl/>
        </w:rPr>
        <w:t>.</w:t>
      </w:r>
    </w:p>
    <w:p w14:paraId="22D09872"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LIDAR (Light Detection and Ranging): </w:t>
      </w:r>
      <w:r w:rsidRPr="008358F7">
        <w:rPr>
          <w:rFonts w:ascii="Calibri" w:eastAsia="Times New Roman" w:hAnsi="Calibri" w:cs="Calibri"/>
          <w:color w:val="161718" w:themeColor="text1"/>
          <w:sz w:val="30"/>
          <w:szCs w:val="30"/>
        </w:rPr>
        <w:t>LIDAR uses a laser to create a 3D map of the environment and provides accurate distance measurements to objects</w:t>
      </w:r>
      <w:r w:rsidRPr="008358F7">
        <w:rPr>
          <w:rFonts w:ascii="Calibri" w:eastAsia="Times New Roman" w:hAnsi="Calibri" w:cs="Calibri"/>
          <w:color w:val="161718" w:themeColor="text1"/>
          <w:sz w:val="30"/>
          <w:szCs w:val="30"/>
          <w:rtl/>
        </w:rPr>
        <w:t>.</w:t>
      </w:r>
    </w:p>
    <w:p w14:paraId="377522FC"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RADAR (Radio Detection and Ranging): </w:t>
      </w:r>
      <w:r w:rsidRPr="008358F7">
        <w:rPr>
          <w:rFonts w:ascii="Calibri" w:eastAsia="Times New Roman" w:hAnsi="Calibri" w:cs="Calibri"/>
          <w:color w:val="161718" w:themeColor="text1"/>
          <w:sz w:val="30"/>
          <w:szCs w:val="30"/>
        </w:rPr>
        <w:t>RADAR uses radio waves to detect objects, especially in low visibility conditions</w:t>
      </w:r>
      <w:r w:rsidRPr="008358F7">
        <w:rPr>
          <w:rFonts w:ascii="Calibri" w:eastAsia="Times New Roman" w:hAnsi="Calibri" w:cs="Calibri"/>
          <w:color w:val="161718" w:themeColor="text1"/>
          <w:sz w:val="30"/>
          <w:szCs w:val="30"/>
          <w:rtl/>
        </w:rPr>
        <w:t>.</w:t>
      </w:r>
    </w:p>
    <w:p w14:paraId="23CBE1A9"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GPS (Global Positioning System): </w:t>
      </w:r>
      <w:r w:rsidRPr="008358F7">
        <w:rPr>
          <w:rFonts w:ascii="Calibri" w:eastAsia="Times New Roman" w:hAnsi="Calibri" w:cs="Calibri"/>
          <w:color w:val="161718" w:themeColor="text1"/>
          <w:sz w:val="30"/>
          <w:szCs w:val="30"/>
        </w:rPr>
        <w:t>GPS provides vehicle location and helps with navigation</w:t>
      </w:r>
      <w:r w:rsidRPr="008358F7">
        <w:rPr>
          <w:rFonts w:ascii="Calibri" w:eastAsia="Times New Roman" w:hAnsi="Calibri" w:cs="Calibri"/>
          <w:color w:val="161718" w:themeColor="text1"/>
          <w:sz w:val="30"/>
          <w:szCs w:val="30"/>
          <w:rtl/>
        </w:rPr>
        <w:t>.</w:t>
      </w:r>
    </w:p>
    <w:p w14:paraId="5F9CC824" w14:textId="77777777" w:rsidR="008358F7" w:rsidRPr="008358F7" w:rsidRDefault="008358F7" w:rsidP="008358F7">
      <w:pPr>
        <w:spacing w:after="240" w:line="240" w:lineRule="auto"/>
        <w:ind w:left="360"/>
        <w:rPr>
          <w:rFonts w:ascii="Calibri" w:eastAsia="Times New Roman" w:hAnsi="Calibri" w:cs="Calibri"/>
          <w:color w:val="161718" w:themeColor="text1"/>
          <w:sz w:val="30"/>
          <w:szCs w:val="30"/>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Sonar:</w:t>
      </w:r>
      <w:r w:rsidRPr="008358F7">
        <w:rPr>
          <w:rFonts w:ascii="Calibri" w:eastAsia="Times New Roman" w:hAnsi="Calibri" w:cs="Calibri"/>
          <w:color w:val="161718" w:themeColor="text1"/>
          <w:sz w:val="30"/>
          <w:szCs w:val="30"/>
        </w:rPr>
        <w:t xml:space="preserve"> Sonar uses sound waves to detect nearby objects, especially in parking situations</w:t>
      </w:r>
      <w:r w:rsidRPr="008358F7">
        <w:rPr>
          <w:rFonts w:ascii="Calibri" w:eastAsia="Times New Roman" w:hAnsi="Calibri" w:cs="Calibri"/>
          <w:color w:val="161718" w:themeColor="text1"/>
          <w:sz w:val="30"/>
          <w:szCs w:val="30"/>
          <w:rtl/>
        </w:rPr>
        <w:t>.</w:t>
      </w:r>
    </w:p>
    <w:p w14:paraId="4579180C" w14:textId="1CB6EC51" w:rsidR="008358F7" w:rsidRPr="00214E00" w:rsidRDefault="008358F7" w:rsidP="008358F7">
      <w:pPr>
        <w:spacing w:after="240" w:line="240" w:lineRule="auto"/>
        <w:ind w:left="360"/>
        <w:rPr>
          <w:rFonts w:ascii="Calibri" w:eastAsia="Times New Roman" w:hAnsi="Calibri" w:cs="Calibri"/>
          <w:color w:val="161718" w:themeColor="text1"/>
          <w:sz w:val="30"/>
          <w:szCs w:val="30"/>
          <w:rtl/>
        </w:rPr>
      </w:pPr>
      <w:r w:rsidRPr="008358F7">
        <w:rPr>
          <w:rFonts w:ascii="Calibri" w:eastAsia="Times New Roman" w:hAnsi="Calibri" w:cs="Calibri"/>
          <w:color w:val="161718" w:themeColor="text1"/>
          <w:sz w:val="30"/>
          <w:szCs w:val="30"/>
          <w:rtl/>
        </w:rPr>
        <w:t xml:space="preserve">• </w:t>
      </w:r>
      <w:r w:rsidRPr="002B319C">
        <w:rPr>
          <w:rFonts w:ascii="Calibri" w:eastAsia="Times New Roman" w:hAnsi="Calibri" w:cs="Calibri"/>
          <w:color w:val="F73A7D" w:themeColor="accent6" w:themeTint="99"/>
          <w:sz w:val="30"/>
          <w:szCs w:val="30"/>
        </w:rPr>
        <w:t xml:space="preserve">IMU (Inertial Measurement Unit): </w:t>
      </w:r>
      <w:r w:rsidRPr="008358F7">
        <w:rPr>
          <w:rFonts w:ascii="Calibri" w:eastAsia="Times New Roman" w:hAnsi="Calibri" w:cs="Calibri"/>
          <w:color w:val="161718" w:themeColor="text1"/>
          <w:sz w:val="30"/>
          <w:szCs w:val="30"/>
        </w:rPr>
        <w:t>The IMU measures the vehicle's acceleration, rotation, and orientation and provides information about the vehicle's motion</w:t>
      </w:r>
      <w:r w:rsidRPr="008358F7">
        <w:rPr>
          <w:rFonts w:ascii="Calibri" w:eastAsia="Times New Roman" w:hAnsi="Calibri" w:cs="Calibri"/>
          <w:color w:val="161718" w:themeColor="text1"/>
          <w:sz w:val="30"/>
          <w:szCs w:val="30"/>
          <w:rtl/>
        </w:rPr>
        <w:t>.</w:t>
      </w:r>
    </w:p>
    <w:p w14:paraId="1C620575" w14:textId="77777777" w:rsidR="00BE0727" w:rsidRDefault="00BE0727" w:rsidP="00443AC3">
      <w:pPr>
        <w:bidi/>
        <w:spacing w:after="240" w:line="240" w:lineRule="auto"/>
        <w:ind w:left="360"/>
        <w:rPr>
          <w:rFonts w:ascii="Calibri" w:eastAsia="Times New Roman" w:hAnsi="Calibri" w:cs="Calibri"/>
          <w:color w:val="870533" w:themeColor="accent4" w:themeShade="BF"/>
          <w:sz w:val="40"/>
          <w:szCs w:val="40"/>
        </w:rPr>
      </w:pPr>
    </w:p>
    <w:p w14:paraId="7AC9F6E0" w14:textId="77777777" w:rsidR="00443AC3" w:rsidRPr="004420DD" w:rsidRDefault="00443AC3" w:rsidP="004420DD">
      <w:pPr>
        <w:spacing w:after="240" w:line="240" w:lineRule="auto"/>
        <w:ind w:left="360"/>
        <w:rPr>
          <w:rFonts w:ascii="Calibri" w:eastAsia="Times New Roman" w:hAnsi="Calibri" w:cs="Calibri"/>
          <w:color w:val="161718" w:themeColor="text1"/>
          <w:sz w:val="30"/>
          <w:szCs w:val="30"/>
        </w:rPr>
      </w:pPr>
    </w:p>
    <w:p w14:paraId="06279D73" w14:textId="77777777" w:rsidR="004420DD" w:rsidRPr="004420DD" w:rsidRDefault="004420DD" w:rsidP="004420DD">
      <w:pPr>
        <w:spacing w:after="240" w:line="240" w:lineRule="auto"/>
        <w:ind w:left="360"/>
        <w:rPr>
          <w:rFonts w:ascii="Calibri" w:eastAsia="Times New Roman" w:hAnsi="Calibri" w:cs="Calibri"/>
          <w:b/>
          <w:bCs/>
          <w:color w:val="0070C0"/>
          <w:sz w:val="36"/>
          <w:szCs w:val="36"/>
        </w:rPr>
      </w:pPr>
      <w:r w:rsidRPr="004420DD">
        <w:rPr>
          <w:rFonts w:ascii="Calibri" w:eastAsia="Times New Roman" w:hAnsi="Calibri" w:cs="Calibri"/>
          <w:b/>
          <w:bCs/>
          <w:color w:val="0070C0"/>
          <w:sz w:val="36"/>
          <w:szCs w:val="36"/>
        </w:rPr>
        <w:lastRenderedPageBreak/>
        <w:t>Self-driving cars and economy</w:t>
      </w:r>
    </w:p>
    <w:p w14:paraId="38D0025F"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have the potential to have a significant impact on the economy. They can lead to reduced transportation costs, increased productivity and the creation of new jobs. However, they can also lead to job losses in transport-related sectors, such as taxi drivers and truckers</w:t>
      </w:r>
      <w:r w:rsidRPr="004420DD">
        <w:rPr>
          <w:rFonts w:ascii="Calibri" w:eastAsia="Times New Roman" w:hAnsi="Calibri" w:cs="Calibri"/>
          <w:color w:val="161718" w:themeColor="text1"/>
          <w:sz w:val="30"/>
          <w:szCs w:val="30"/>
          <w:rtl/>
        </w:rPr>
        <w:t>.</w:t>
      </w:r>
    </w:p>
    <w:p w14:paraId="1EF7B5D4"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Reduce shipping costs</w:t>
      </w:r>
    </w:p>
    <w:p w14:paraId="20074C27"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reduce transportation costs in several ways. They can help reduce accidents, which can lead to lower insurance costs. They can also help reduce traffic, which can lead to lower fuel and maintenance costs. In addition, self-driving cars can use transportation resources more efficiently, which can lead to lower overall transportation costs</w:t>
      </w:r>
      <w:r w:rsidRPr="004420DD">
        <w:rPr>
          <w:rFonts w:ascii="Calibri" w:eastAsia="Times New Roman" w:hAnsi="Calibri" w:cs="Calibri"/>
          <w:color w:val="161718" w:themeColor="text1"/>
          <w:sz w:val="30"/>
          <w:szCs w:val="30"/>
          <w:rtl/>
        </w:rPr>
        <w:t>.</w:t>
      </w:r>
    </w:p>
    <w:p w14:paraId="5301283E"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Increase Productivity</w:t>
      </w:r>
    </w:p>
    <w:p w14:paraId="6E71B593"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p>
    <w:p w14:paraId="1B4FCD8D"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increase productivity in the transportation sector. They can help reduce travel time, which can lead to increased labor productivity. They can also help increase shipping capacity, which can lead to increased revenue</w:t>
      </w:r>
      <w:r w:rsidRPr="004420DD">
        <w:rPr>
          <w:rFonts w:ascii="Calibri" w:eastAsia="Times New Roman" w:hAnsi="Calibri" w:cs="Calibri"/>
          <w:color w:val="161718" w:themeColor="text1"/>
          <w:sz w:val="30"/>
          <w:szCs w:val="30"/>
          <w:rtl/>
        </w:rPr>
        <w:t>.</w:t>
      </w:r>
    </w:p>
    <w:p w14:paraId="5F8D6B85"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Create new jobs</w:t>
      </w:r>
    </w:p>
    <w:p w14:paraId="4F62AA3A"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could create new jobs in technology-related sectors, such as the development and maintenance of self-driving cars. They can also create new jobs in service-related sectors, such as delivery services and travel services</w:t>
      </w:r>
      <w:r w:rsidRPr="004420DD">
        <w:rPr>
          <w:rFonts w:ascii="Calibri" w:eastAsia="Times New Roman" w:hAnsi="Calibri" w:cs="Calibri"/>
          <w:color w:val="161718" w:themeColor="text1"/>
          <w:sz w:val="30"/>
          <w:szCs w:val="30"/>
          <w:rtl/>
        </w:rPr>
        <w:t>.</w:t>
      </w:r>
    </w:p>
    <w:p w14:paraId="172955E7"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Loss of jobs</w:t>
      </w:r>
    </w:p>
    <w:p w14:paraId="27D148CD"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could also lead to job losses in transportation-related sectors, such as taxi drivers and truckers. This is because self-driving cars can operate without the need for a driver</w:t>
      </w:r>
      <w:r w:rsidRPr="004420DD">
        <w:rPr>
          <w:rFonts w:ascii="Calibri" w:eastAsia="Times New Roman" w:hAnsi="Calibri" w:cs="Calibri"/>
          <w:color w:val="161718" w:themeColor="text1"/>
          <w:sz w:val="30"/>
          <w:szCs w:val="30"/>
          <w:rtl/>
        </w:rPr>
        <w:t>.</w:t>
      </w:r>
    </w:p>
    <w:p w14:paraId="22E297B2"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Result</w:t>
      </w:r>
    </w:p>
    <w:p w14:paraId="69E25C7B"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 xml:space="preserve">Self-driving cars have the potential to have a significant impact on the economy. They can lead to reduced transportation costs, increased </w:t>
      </w:r>
      <w:r w:rsidRPr="004420DD">
        <w:rPr>
          <w:rFonts w:ascii="Calibri" w:eastAsia="Times New Roman" w:hAnsi="Calibri" w:cs="Calibri"/>
          <w:color w:val="161718" w:themeColor="text1"/>
          <w:sz w:val="30"/>
          <w:szCs w:val="30"/>
        </w:rPr>
        <w:lastRenderedPageBreak/>
        <w:t>productivity and the creation of new jobs. However, they can also lead to job losses in transport-related sectors</w:t>
      </w:r>
      <w:r w:rsidRPr="004420DD">
        <w:rPr>
          <w:rFonts w:ascii="Calibri" w:eastAsia="Times New Roman" w:hAnsi="Calibri" w:cs="Calibri"/>
          <w:color w:val="161718" w:themeColor="text1"/>
          <w:sz w:val="30"/>
          <w:szCs w:val="30"/>
          <w:rtl/>
        </w:rPr>
        <w:t>.</w:t>
      </w:r>
    </w:p>
    <w:p w14:paraId="2C02CC34"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Additional items</w:t>
      </w:r>
    </w:p>
    <w:p w14:paraId="0260A17D"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Here are some additional things you can include in your article on self-driving cars and the economy</w:t>
      </w:r>
      <w:r w:rsidRPr="004420DD">
        <w:rPr>
          <w:rFonts w:ascii="Calibri" w:eastAsia="Times New Roman" w:hAnsi="Calibri" w:cs="Calibri"/>
          <w:color w:val="161718" w:themeColor="text1"/>
          <w:sz w:val="30"/>
          <w:szCs w:val="30"/>
          <w:rtl/>
        </w:rPr>
        <w:t>:</w:t>
      </w:r>
    </w:p>
    <w:p w14:paraId="501FED89"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income distribution: Self-driving cars can affect income distribution. They can lead to lower transportation costs for low-income people, but they can also lead to job losses for low-income people in the transportation sector</w:t>
      </w:r>
      <w:r w:rsidRPr="004420DD">
        <w:rPr>
          <w:rFonts w:ascii="Calibri" w:eastAsia="Times New Roman" w:hAnsi="Calibri" w:cs="Calibri"/>
          <w:color w:val="161718" w:themeColor="text1"/>
          <w:sz w:val="30"/>
          <w:szCs w:val="30"/>
          <w:rtl/>
        </w:rPr>
        <w:t>.</w:t>
      </w:r>
    </w:p>
    <w:p w14:paraId="73E8724A"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the environment: Self-driving cars can have an impact on the environment. They can lead to reduced greenhouse gas emissions, but they can also lead to increased energy consumption</w:t>
      </w:r>
      <w:r w:rsidRPr="004420DD">
        <w:rPr>
          <w:rFonts w:ascii="Calibri" w:eastAsia="Times New Roman" w:hAnsi="Calibri" w:cs="Calibri"/>
          <w:color w:val="161718" w:themeColor="text1"/>
          <w:sz w:val="30"/>
          <w:szCs w:val="30"/>
          <w:rtl/>
        </w:rPr>
        <w:t>.</w:t>
      </w:r>
    </w:p>
    <w:p w14:paraId="377589B4"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F74484" w:themeColor="accent4" w:themeTint="99"/>
          <w:sz w:val="30"/>
          <w:szCs w:val="30"/>
        </w:rPr>
        <w:t>Predictions</w:t>
      </w:r>
    </w:p>
    <w:p w14:paraId="33308BF1"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are expected to create $1.2 trillion in economic value and 10 million new jobs worldwide by 2030, according to a report by the McKinsey consulting firm. However, self-driving cars are also expected to result in the loss of 2.6 million jobs in the transportation sector</w:t>
      </w:r>
      <w:r w:rsidRPr="004420DD">
        <w:rPr>
          <w:rFonts w:ascii="Calibri" w:eastAsia="Times New Roman" w:hAnsi="Calibri" w:cs="Calibri"/>
          <w:color w:val="161718" w:themeColor="text1"/>
          <w:sz w:val="30"/>
          <w:szCs w:val="30"/>
          <w:rtl/>
        </w:rPr>
        <w:t>.</w:t>
      </w:r>
    </w:p>
    <w:p w14:paraId="68757650"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Self-driving cars and the environment</w:t>
      </w:r>
    </w:p>
    <w:p w14:paraId="7D48CC20"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have the potential to have a significant impact on the environment. They can lead to reduced air pollution and energy consumption. However, they can also lead to increased energy consumption, as they need to use more energy for their calculations and control</w:t>
      </w:r>
      <w:r w:rsidRPr="004420DD">
        <w:rPr>
          <w:rFonts w:ascii="Calibri" w:eastAsia="Times New Roman" w:hAnsi="Calibri" w:cs="Calibri"/>
          <w:color w:val="161718" w:themeColor="text1"/>
          <w:sz w:val="30"/>
          <w:szCs w:val="30"/>
          <w:rtl/>
        </w:rPr>
        <w:t>.</w:t>
      </w:r>
    </w:p>
    <w:p w14:paraId="6CCBEB7F"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decreasing air pollution</w:t>
      </w:r>
    </w:p>
    <w:p w14:paraId="66165B59"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reduce air pollution in several ways. They can help reduce accidents, which can lead to reduced emissions. They can also help reduce traffic, which can lead to reduced greenhouse gas emissions. In addition, self-driving cars can use transportation resources more efficiently, which can lead to reduced emissions</w:t>
      </w:r>
      <w:r w:rsidRPr="004420DD">
        <w:rPr>
          <w:rFonts w:ascii="Calibri" w:eastAsia="Times New Roman" w:hAnsi="Calibri" w:cs="Calibri"/>
          <w:color w:val="161718" w:themeColor="text1"/>
          <w:sz w:val="30"/>
          <w:szCs w:val="30"/>
          <w:rtl/>
        </w:rPr>
        <w:t>.</w:t>
      </w:r>
    </w:p>
    <w:p w14:paraId="02BB5B0C"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Reducing energy consumption</w:t>
      </w:r>
    </w:p>
    <w:p w14:paraId="68A09C8B"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lastRenderedPageBreak/>
        <w:t>Self-driving cars can reduce energy consumption in several ways. They can help reduce accidents, which can lead to lower fuel consumption. They can also help reduce traffic, which can lead to lower energy consumption. In addition, self-driving cars can use transportation resources more efficiently, which can lead to reduced energy consumption</w:t>
      </w:r>
      <w:r w:rsidRPr="004420DD">
        <w:rPr>
          <w:rFonts w:ascii="Calibri" w:eastAsia="Times New Roman" w:hAnsi="Calibri" w:cs="Calibri"/>
          <w:color w:val="161718" w:themeColor="text1"/>
          <w:sz w:val="30"/>
          <w:szCs w:val="30"/>
          <w:rtl/>
        </w:rPr>
        <w:t>.</w:t>
      </w:r>
    </w:p>
    <w:p w14:paraId="74A281BF"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Increased energy consumption</w:t>
      </w:r>
    </w:p>
    <w:p w14:paraId="195879E5"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can also lead to increased energy consumption, as they need to use more energy for computing and controlling themselves. This is because self-driving cars must use sophisticated sensors and software to observe their surroundings and make driving decisions</w:t>
      </w:r>
      <w:r w:rsidRPr="004420DD">
        <w:rPr>
          <w:rFonts w:ascii="Calibri" w:eastAsia="Times New Roman" w:hAnsi="Calibri" w:cs="Calibri"/>
          <w:color w:val="161718" w:themeColor="text1"/>
          <w:sz w:val="30"/>
          <w:szCs w:val="30"/>
          <w:rtl/>
        </w:rPr>
        <w:t>.</w:t>
      </w:r>
    </w:p>
    <w:p w14:paraId="323DC54B"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Result</w:t>
      </w:r>
    </w:p>
    <w:p w14:paraId="06C68DB7"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Self-driving cars have the potential to have a significant impact on the environment. They can lead to reduced air pollution and energy consumption. However, they can also lead to increased energy consumption</w:t>
      </w:r>
      <w:r w:rsidRPr="004420DD">
        <w:rPr>
          <w:rFonts w:ascii="Calibri" w:eastAsia="Times New Roman" w:hAnsi="Calibri" w:cs="Calibri"/>
          <w:color w:val="161718" w:themeColor="text1"/>
          <w:sz w:val="30"/>
          <w:szCs w:val="30"/>
          <w:rtl/>
        </w:rPr>
        <w:t>.</w:t>
      </w:r>
    </w:p>
    <w:p w14:paraId="0A375331" w14:textId="77777777" w:rsidR="004420DD" w:rsidRPr="004420DD" w:rsidRDefault="004420DD" w:rsidP="004420DD">
      <w:pPr>
        <w:spacing w:after="240" w:line="240" w:lineRule="auto"/>
        <w:ind w:left="360"/>
        <w:rPr>
          <w:rFonts w:ascii="Calibri" w:eastAsia="Times New Roman" w:hAnsi="Calibri" w:cs="Calibri"/>
          <w:color w:val="F74484" w:themeColor="accent4" w:themeTint="99"/>
          <w:sz w:val="30"/>
          <w:szCs w:val="30"/>
        </w:rPr>
      </w:pPr>
      <w:r w:rsidRPr="004420DD">
        <w:rPr>
          <w:rFonts w:ascii="Calibri" w:eastAsia="Times New Roman" w:hAnsi="Calibri" w:cs="Calibri"/>
          <w:color w:val="F74484" w:themeColor="accent4" w:themeTint="99"/>
          <w:sz w:val="30"/>
          <w:szCs w:val="30"/>
        </w:rPr>
        <w:t>Additional items</w:t>
      </w:r>
    </w:p>
    <w:p w14:paraId="077F2AA3"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Pr>
        <w:t>Here are some additional things you can include in your article about self-driving cars and the environment</w:t>
      </w:r>
      <w:r w:rsidRPr="004420DD">
        <w:rPr>
          <w:rFonts w:ascii="Calibri" w:eastAsia="Times New Roman" w:hAnsi="Calibri" w:cs="Calibri"/>
          <w:color w:val="161718" w:themeColor="text1"/>
          <w:sz w:val="30"/>
          <w:szCs w:val="30"/>
          <w:rtl/>
        </w:rPr>
        <w:t>:</w:t>
      </w:r>
    </w:p>
    <w:p w14:paraId="34936CA8"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air quality: Self-driving cars can affect air quality. They can lead to reduced emissions of pollutants, but they can also lead to increased emissions of greenhouse gases</w:t>
      </w:r>
      <w:r w:rsidRPr="004420DD">
        <w:rPr>
          <w:rFonts w:ascii="Calibri" w:eastAsia="Times New Roman" w:hAnsi="Calibri" w:cs="Calibri"/>
          <w:color w:val="161718" w:themeColor="text1"/>
          <w:sz w:val="30"/>
          <w:szCs w:val="30"/>
          <w:rtl/>
        </w:rPr>
        <w:t>.</w:t>
      </w:r>
    </w:p>
    <w:p w14:paraId="16BC40C6" w14:textId="77777777" w:rsidR="004420DD" w:rsidRPr="004420DD"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climate change: Self-driving cars can affect climate change. They can lead to a reduction in greenhouse gas emissions, but they can also lead to an increase in greenhouse gas emissions</w:t>
      </w:r>
      <w:r w:rsidRPr="004420DD">
        <w:rPr>
          <w:rFonts w:ascii="Calibri" w:eastAsia="Times New Roman" w:hAnsi="Calibri" w:cs="Calibri"/>
          <w:color w:val="161718" w:themeColor="text1"/>
          <w:sz w:val="30"/>
          <w:szCs w:val="30"/>
          <w:rtl/>
        </w:rPr>
        <w:t>.</w:t>
      </w:r>
    </w:p>
    <w:p w14:paraId="7014A5E9" w14:textId="4F0DBA4E" w:rsidR="00443AC3" w:rsidRDefault="004420DD" w:rsidP="004420DD">
      <w:pPr>
        <w:spacing w:after="240" w:line="240" w:lineRule="auto"/>
        <w:ind w:left="360"/>
        <w:rPr>
          <w:rFonts w:ascii="Calibri" w:eastAsia="Times New Roman" w:hAnsi="Calibri" w:cs="Calibri"/>
          <w:color w:val="161718" w:themeColor="text1"/>
          <w:sz w:val="30"/>
          <w:szCs w:val="30"/>
        </w:rPr>
      </w:pPr>
      <w:r w:rsidRPr="004420DD">
        <w:rPr>
          <w:rFonts w:ascii="Calibri" w:eastAsia="Times New Roman" w:hAnsi="Calibri" w:cs="Calibri"/>
          <w:color w:val="161718" w:themeColor="text1"/>
          <w:sz w:val="30"/>
          <w:szCs w:val="30"/>
          <w:rtl/>
        </w:rPr>
        <w:t xml:space="preserve">• </w:t>
      </w:r>
      <w:r w:rsidRPr="004420DD">
        <w:rPr>
          <w:rFonts w:ascii="Calibri" w:eastAsia="Times New Roman" w:hAnsi="Calibri" w:cs="Calibri"/>
          <w:color w:val="161718" w:themeColor="text1"/>
          <w:sz w:val="30"/>
          <w:szCs w:val="30"/>
        </w:rPr>
        <w:t>Impact of self-driving cars on natural resources: Self-driving cars can affect natural resources. They can lead to increased demand for</w:t>
      </w:r>
    </w:p>
    <w:p w14:paraId="29DB87E6" w14:textId="77777777" w:rsidR="002B3DA6" w:rsidRDefault="002B3DA6" w:rsidP="004420DD">
      <w:pPr>
        <w:spacing w:after="240" w:line="240" w:lineRule="auto"/>
        <w:ind w:left="360"/>
        <w:rPr>
          <w:rFonts w:ascii="Calibri" w:eastAsia="Times New Roman" w:hAnsi="Calibri" w:cs="Calibri"/>
          <w:color w:val="161718" w:themeColor="text1"/>
          <w:sz w:val="30"/>
          <w:szCs w:val="30"/>
        </w:rPr>
      </w:pPr>
    </w:p>
    <w:p w14:paraId="1CDB2601"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Natural resources such as energy and minerals</w:t>
      </w:r>
    </w:p>
    <w:p w14:paraId="1E4DB734"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become</w:t>
      </w:r>
    </w:p>
    <w:p w14:paraId="2679FA44"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p>
    <w:p w14:paraId="3082DB45" w14:textId="77777777" w:rsidR="002B3DA6" w:rsidRPr="002B3DA6" w:rsidRDefault="002B3DA6" w:rsidP="002B3DA6">
      <w:pPr>
        <w:spacing w:after="240" w:line="240" w:lineRule="auto"/>
        <w:ind w:left="360"/>
        <w:rPr>
          <w:rFonts w:ascii="Calibri" w:eastAsia="Times New Roman" w:hAnsi="Calibri" w:cs="Calibri"/>
          <w:color w:val="F74484" w:themeColor="accent4" w:themeTint="99"/>
          <w:sz w:val="30"/>
          <w:szCs w:val="30"/>
        </w:rPr>
      </w:pPr>
      <w:r w:rsidRPr="002B3DA6">
        <w:rPr>
          <w:rFonts w:ascii="Calibri" w:eastAsia="Times New Roman" w:hAnsi="Calibri" w:cs="Calibri"/>
          <w:color w:val="F74484" w:themeColor="accent4" w:themeTint="99"/>
          <w:sz w:val="30"/>
          <w:szCs w:val="30"/>
        </w:rPr>
        <w:lastRenderedPageBreak/>
        <w:t>Predictions</w:t>
      </w:r>
    </w:p>
    <w:p w14:paraId="2722B45E"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According to a report by the McKinsey consulting firm, self-driving cars are expected to lead to a 20 percent reduction in greenhouse gas emissions from the transportation sector by 2030. However, self-driving cars are also expected to lead to a 10 percent increase in energy consumption in the transportation sector.</w:t>
      </w:r>
    </w:p>
    <w:p w14:paraId="796E4CDE"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F74484" w:themeColor="accent4" w:themeTint="99"/>
          <w:sz w:val="30"/>
          <w:szCs w:val="30"/>
        </w:rPr>
        <w:t>solutions</w:t>
      </w:r>
    </w:p>
    <w:p w14:paraId="1787CEDF"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Steps can be taken to reduce the negative impact of self-driving cars on the environment. These actions can include the following:</w:t>
      </w:r>
    </w:p>
    <w:p w14:paraId="5017FBFB"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 Development of more energy efficient self-driving cars</w:t>
      </w:r>
    </w:p>
    <w:p w14:paraId="432AA426"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 Using renewable energy to power self-driving cars</w:t>
      </w:r>
    </w:p>
    <w:p w14:paraId="55E82915" w14:textId="77777777" w:rsidR="002B3DA6" w:rsidRP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 Improving transportation infrastructure to facilitate the use of self-driving cars</w:t>
      </w:r>
    </w:p>
    <w:p w14:paraId="467CFE51" w14:textId="77777777" w:rsidR="002B3DA6" w:rsidRPr="002B3DA6" w:rsidRDefault="002B3DA6" w:rsidP="002B3DA6">
      <w:pPr>
        <w:spacing w:after="240" w:line="240" w:lineRule="auto"/>
        <w:ind w:left="360"/>
        <w:rPr>
          <w:rFonts w:ascii="Calibri" w:eastAsia="Times New Roman" w:hAnsi="Calibri" w:cs="Calibri"/>
          <w:color w:val="F74484" w:themeColor="accent4" w:themeTint="99"/>
          <w:sz w:val="30"/>
          <w:szCs w:val="30"/>
        </w:rPr>
      </w:pPr>
      <w:r w:rsidRPr="002B3DA6">
        <w:rPr>
          <w:rFonts w:ascii="Calibri" w:eastAsia="Times New Roman" w:hAnsi="Calibri" w:cs="Calibri"/>
          <w:color w:val="F74484" w:themeColor="accent4" w:themeTint="99"/>
          <w:sz w:val="30"/>
          <w:szCs w:val="30"/>
        </w:rPr>
        <w:t>Self-driving cars and society</w:t>
      </w:r>
    </w:p>
    <w:p w14:paraId="5D7AE245" w14:textId="443554A6" w:rsidR="002B3DA6" w:rsidRDefault="002B3DA6" w:rsidP="002B3DA6">
      <w:pPr>
        <w:spacing w:after="240" w:line="240" w:lineRule="auto"/>
        <w:ind w:left="360"/>
        <w:rPr>
          <w:rFonts w:ascii="Calibri" w:eastAsia="Times New Roman" w:hAnsi="Calibri" w:cs="Calibri"/>
          <w:color w:val="161718" w:themeColor="text1"/>
          <w:sz w:val="30"/>
          <w:szCs w:val="30"/>
        </w:rPr>
      </w:pPr>
      <w:r w:rsidRPr="002B3DA6">
        <w:rPr>
          <w:rFonts w:ascii="Calibri" w:eastAsia="Times New Roman" w:hAnsi="Calibri" w:cs="Calibri"/>
          <w:color w:val="161718" w:themeColor="text1"/>
          <w:sz w:val="30"/>
          <w:szCs w:val="30"/>
        </w:rPr>
        <w:t>Self-driving cars can have a significant impact on society. They can help improve road safety, increase access to transportation and create new lifestyles. However, they can also lead to increased inequality, loss of privacy, and the creation of new ethical dilemmas.</w:t>
      </w:r>
    </w:p>
    <w:p w14:paraId="49546C3B"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25042AF3"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419BA982"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466946DE"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0F4B61D8"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32BA2D66"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28F72C45" w14:textId="77777777" w:rsidR="00FE6A4A" w:rsidRDefault="00FE6A4A" w:rsidP="002B3DA6">
      <w:pPr>
        <w:spacing w:after="240" w:line="240" w:lineRule="auto"/>
        <w:ind w:left="360"/>
        <w:rPr>
          <w:rFonts w:ascii="Calibri" w:eastAsia="Times New Roman" w:hAnsi="Calibri" w:cs="Calibri"/>
          <w:color w:val="161718" w:themeColor="text1"/>
          <w:sz w:val="30"/>
          <w:szCs w:val="30"/>
        </w:rPr>
      </w:pPr>
    </w:p>
    <w:p w14:paraId="78EE737C" w14:textId="77777777" w:rsidR="00746746" w:rsidRDefault="00746746" w:rsidP="002B3DA6">
      <w:pPr>
        <w:spacing w:after="240" w:line="240" w:lineRule="auto"/>
        <w:ind w:left="360"/>
        <w:rPr>
          <w:rFonts w:ascii="Calibri" w:eastAsia="Times New Roman" w:hAnsi="Calibri" w:cs="Calibri"/>
          <w:color w:val="161718" w:themeColor="text1"/>
          <w:sz w:val="30"/>
          <w:szCs w:val="30"/>
        </w:rPr>
      </w:pPr>
    </w:p>
    <w:p w14:paraId="64403F2F" w14:textId="77777777" w:rsidR="00746746" w:rsidRPr="00746746" w:rsidRDefault="00746746" w:rsidP="00746746">
      <w:pPr>
        <w:spacing w:after="240" w:line="240" w:lineRule="auto"/>
        <w:ind w:left="360"/>
        <w:rPr>
          <w:rFonts w:ascii="Calibri" w:eastAsia="Times New Roman" w:hAnsi="Calibri" w:cs="Calibri"/>
          <w:b/>
          <w:bCs/>
          <w:color w:val="0070C0"/>
          <w:sz w:val="36"/>
          <w:szCs w:val="36"/>
        </w:rPr>
      </w:pPr>
      <w:r w:rsidRPr="00746746">
        <w:rPr>
          <w:rFonts w:ascii="Calibri" w:eastAsia="Times New Roman" w:hAnsi="Calibri" w:cs="Calibri"/>
          <w:b/>
          <w:bCs/>
          <w:color w:val="0070C0"/>
          <w:sz w:val="36"/>
          <w:szCs w:val="36"/>
        </w:rPr>
        <w:lastRenderedPageBreak/>
        <w:t>Self-driving cars and the future</w:t>
      </w:r>
    </w:p>
    <w:p w14:paraId="0FC4E537"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p>
    <w:p w14:paraId="0F9A1B1E"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Self-driving cars have the potential to revolutionize transportation. They can reduce accidents, ease traffic, and make transportation more affordable for everyone. However, they also face challenges, such as how to deal with unexpected conditions and how to ensure they are used safely by all road users.</w:t>
      </w:r>
    </w:p>
    <w:p w14:paraId="260F00DA" w14:textId="77777777" w:rsidR="00746746" w:rsidRPr="00746746" w:rsidRDefault="00746746" w:rsidP="00746746">
      <w:pPr>
        <w:spacing w:after="240" w:line="240" w:lineRule="auto"/>
        <w:ind w:left="360"/>
        <w:rPr>
          <w:rFonts w:ascii="Calibri" w:eastAsia="Times New Roman" w:hAnsi="Calibri" w:cs="Calibri"/>
          <w:color w:val="F73A7D" w:themeColor="accent6" w:themeTint="99"/>
          <w:sz w:val="30"/>
          <w:szCs w:val="30"/>
        </w:rPr>
      </w:pPr>
      <w:r w:rsidRPr="00746746">
        <w:rPr>
          <w:rFonts w:ascii="Calibri" w:eastAsia="Times New Roman" w:hAnsi="Calibri" w:cs="Calibri"/>
          <w:color w:val="F73A7D" w:themeColor="accent6" w:themeTint="99"/>
          <w:sz w:val="30"/>
          <w:szCs w:val="30"/>
        </w:rPr>
        <w:t>expectations</w:t>
      </w:r>
    </w:p>
    <w:p w14:paraId="28A07274"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Self-driving cars are expected to play an important role in society in the future. They can help improve our quality of life, reduce costs and create new jobs.</w:t>
      </w:r>
    </w:p>
    <w:p w14:paraId="2E539C04"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Advantages of self-driving cars</w:t>
      </w:r>
    </w:p>
    <w:p w14:paraId="5895110E" w14:textId="77777777" w:rsidR="00746746" w:rsidRPr="00746746" w:rsidRDefault="00746746" w:rsidP="00746746">
      <w:pPr>
        <w:spacing w:after="240" w:line="240" w:lineRule="auto"/>
        <w:ind w:left="360"/>
        <w:rPr>
          <w:rFonts w:ascii="Calibri" w:eastAsia="Times New Roman" w:hAnsi="Calibri" w:cs="Calibri"/>
          <w:color w:val="F73A7D" w:themeColor="accent6" w:themeTint="99"/>
          <w:sz w:val="30"/>
          <w:szCs w:val="30"/>
        </w:rPr>
      </w:pPr>
      <w:r w:rsidRPr="00746746">
        <w:rPr>
          <w:rFonts w:ascii="Calibri" w:eastAsia="Times New Roman" w:hAnsi="Calibri" w:cs="Calibri"/>
          <w:color w:val="F73A7D" w:themeColor="accent6" w:themeTint="99"/>
          <w:sz w:val="30"/>
          <w:szCs w:val="30"/>
        </w:rPr>
        <w:t>Self-driving cars offer many benefits, including:</w:t>
      </w:r>
    </w:p>
    <w:p w14:paraId="69BC2A7D"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Safety: Self-driving cars can help reduce accidents. According to a report from the Insurance Institute for Highway Safety (IIHS), self-driving cars could reduce fatal crashes by 80 percent.</w:t>
      </w:r>
    </w:p>
    <w:p w14:paraId="72B6E688"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Productivity: Self-driving cars can help increase productivity. They can reduce traffic and shorten travel time.</w:t>
      </w:r>
    </w:p>
    <w:p w14:paraId="6DB6E989"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Convenience: Self-driving cars can improve comfort and well-being. They can allow passengers to enjoy their trip and do other things like work or rest.</w:t>
      </w:r>
    </w:p>
    <w:p w14:paraId="1D2A2FF9"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Efficiency: Self-driving cars can help reduce energy consumption. They can help reduce traffic, which can lead to reduced greenhouse gas emissions.</w:t>
      </w:r>
    </w:p>
    <w:p w14:paraId="767F1907" w14:textId="77777777" w:rsidR="00746746" w:rsidRP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Innovation: Self-driving cars can lead to new innovations in various fields.</w:t>
      </w:r>
    </w:p>
    <w:p w14:paraId="70541A6D" w14:textId="04F01CE1" w:rsidR="00746746" w:rsidRDefault="00746746" w:rsidP="00746746">
      <w:pPr>
        <w:spacing w:after="240" w:line="240" w:lineRule="auto"/>
        <w:ind w:left="360"/>
        <w:rPr>
          <w:rFonts w:ascii="Calibri" w:eastAsia="Times New Roman" w:hAnsi="Calibri" w:cs="Calibri"/>
          <w:color w:val="161718" w:themeColor="text1"/>
          <w:sz w:val="30"/>
          <w:szCs w:val="30"/>
        </w:rPr>
      </w:pPr>
      <w:r w:rsidRPr="00746746">
        <w:rPr>
          <w:rFonts w:ascii="Calibri" w:eastAsia="Times New Roman" w:hAnsi="Calibri" w:cs="Calibri"/>
          <w:color w:val="161718" w:themeColor="text1"/>
          <w:sz w:val="30"/>
          <w:szCs w:val="30"/>
        </w:rPr>
        <w:t>• They can help improve other technologies, such as artificial intelligence and robotics.</w:t>
      </w:r>
    </w:p>
    <w:p w14:paraId="44F7CB6F" w14:textId="77777777" w:rsidR="00AA2D04" w:rsidRDefault="00AA2D04" w:rsidP="00746746">
      <w:pPr>
        <w:spacing w:after="240" w:line="240" w:lineRule="auto"/>
        <w:ind w:left="360"/>
        <w:rPr>
          <w:rFonts w:ascii="Calibri" w:eastAsia="Times New Roman" w:hAnsi="Calibri" w:cs="Calibri"/>
          <w:color w:val="161718" w:themeColor="text1"/>
          <w:sz w:val="30"/>
          <w:szCs w:val="30"/>
        </w:rPr>
      </w:pPr>
    </w:p>
    <w:p w14:paraId="5F4E6692" w14:textId="77777777" w:rsidR="00AA2D04" w:rsidRDefault="00AA2D04" w:rsidP="00746746">
      <w:pPr>
        <w:spacing w:after="240" w:line="240" w:lineRule="auto"/>
        <w:ind w:left="360"/>
        <w:rPr>
          <w:rFonts w:ascii="Calibri" w:eastAsia="Times New Roman" w:hAnsi="Calibri" w:cs="Calibri"/>
          <w:color w:val="161718" w:themeColor="text1"/>
          <w:sz w:val="30"/>
          <w:szCs w:val="30"/>
        </w:rPr>
      </w:pPr>
    </w:p>
    <w:p w14:paraId="22542994" w14:textId="77777777" w:rsidR="00AA2D04" w:rsidRPr="00AA2D04" w:rsidRDefault="00AA2D04" w:rsidP="00AA2D04">
      <w:pPr>
        <w:spacing w:after="240" w:line="240" w:lineRule="auto"/>
        <w:ind w:left="360"/>
        <w:rPr>
          <w:rFonts w:ascii="Calibri" w:eastAsia="Times New Roman" w:hAnsi="Calibri" w:cs="Calibri"/>
          <w:b/>
          <w:bCs/>
          <w:color w:val="0070C0"/>
          <w:sz w:val="36"/>
          <w:szCs w:val="36"/>
        </w:rPr>
      </w:pPr>
      <w:r w:rsidRPr="00AA2D04">
        <w:rPr>
          <w:rFonts w:ascii="Calibri" w:eastAsia="Times New Roman" w:hAnsi="Calibri" w:cs="Calibri"/>
          <w:b/>
          <w:bCs/>
          <w:color w:val="0070C0"/>
          <w:sz w:val="36"/>
          <w:szCs w:val="36"/>
        </w:rPr>
        <w:lastRenderedPageBreak/>
        <w:t>Advantages and disadvantages of self-driving cars</w:t>
      </w:r>
    </w:p>
    <w:p w14:paraId="11CBD036"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Self-driving cars offer many benefits, including:</w:t>
      </w:r>
    </w:p>
    <w:p w14:paraId="52FF58FE"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Safety</w:t>
      </w:r>
      <w:r w:rsidRPr="00AA2D04">
        <w:rPr>
          <w:rFonts w:ascii="Calibri" w:eastAsia="Times New Roman" w:hAnsi="Calibri" w:cs="Calibri"/>
          <w:color w:val="161718" w:themeColor="text1"/>
          <w:sz w:val="30"/>
          <w:szCs w:val="30"/>
        </w:rPr>
        <w:t>: Self-driving cars can help reduce accidents. According to a report from the Insurance Institute for Highway Safety (IIHS), self-driving cars could reduce fatal crashes by 80 percent.</w:t>
      </w:r>
    </w:p>
    <w:p w14:paraId="2905FD03"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Productivity</w:t>
      </w:r>
      <w:r w:rsidRPr="00AA2D04">
        <w:rPr>
          <w:rFonts w:ascii="Calibri" w:eastAsia="Times New Roman" w:hAnsi="Calibri" w:cs="Calibri"/>
          <w:color w:val="161718" w:themeColor="text1"/>
          <w:sz w:val="30"/>
          <w:szCs w:val="30"/>
        </w:rPr>
        <w:t>: Self-driving cars can help increase productivity. They can reduce traffic and shorten travel time.</w:t>
      </w:r>
    </w:p>
    <w:p w14:paraId="65C835C7"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Convenience</w:t>
      </w:r>
      <w:r w:rsidRPr="00AA2D04">
        <w:rPr>
          <w:rFonts w:ascii="Calibri" w:eastAsia="Times New Roman" w:hAnsi="Calibri" w:cs="Calibri"/>
          <w:color w:val="161718" w:themeColor="text1"/>
          <w:sz w:val="30"/>
          <w:szCs w:val="30"/>
        </w:rPr>
        <w:t>: Self-driving cars can improve comfort and well-being. They can allow passengers to enjoy their trip and do other things like work or rest.</w:t>
      </w:r>
    </w:p>
    <w:p w14:paraId="4CC3FD64"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Efficiency</w:t>
      </w:r>
      <w:r w:rsidRPr="00AA2D04">
        <w:rPr>
          <w:rFonts w:ascii="Calibri" w:eastAsia="Times New Roman" w:hAnsi="Calibri" w:cs="Calibri"/>
          <w:color w:val="161718" w:themeColor="text1"/>
          <w:sz w:val="30"/>
          <w:szCs w:val="30"/>
        </w:rPr>
        <w:t>: Self-driving cars can help reduce energy consumption. They can help reduce traffic, which can lead to reduced greenhouse gas emissions.</w:t>
      </w:r>
    </w:p>
    <w:p w14:paraId="15DCC6F6"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Self-driving cars also face challenges, including:</w:t>
      </w:r>
    </w:p>
    <w:p w14:paraId="51C998D8"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Cost</w:t>
      </w:r>
      <w:r w:rsidRPr="00AA2D04">
        <w:rPr>
          <w:rFonts w:ascii="Calibri" w:eastAsia="Times New Roman" w:hAnsi="Calibri" w:cs="Calibri"/>
          <w:color w:val="161718" w:themeColor="text1"/>
          <w:sz w:val="30"/>
          <w:szCs w:val="30"/>
        </w:rPr>
        <w:t>: Self-driving cars can be expensive. The initial costs of developing and producing self-driving cars can be high.</w:t>
      </w:r>
    </w:p>
    <w:p w14:paraId="3DF96944"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Trust</w:t>
      </w:r>
      <w:r w:rsidRPr="00AA2D04">
        <w:rPr>
          <w:rFonts w:ascii="Calibri" w:eastAsia="Times New Roman" w:hAnsi="Calibri" w:cs="Calibri"/>
          <w:color w:val="161718" w:themeColor="text1"/>
          <w:sz w:val="30"/>
          <w:szCs w:val="30"/>
        </w:rPr>
        <w:t>: People must trust self-driving cars. People need to trust that self-driving cars can drive safely.</w:t>
      </w:r>
    </w:p>
    <w:p w14:paraId="24482488"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Security</w:t>
      </w:r>
      <w:r w:rsidRPr="00AA2D04">
        <w:rPr>
          <w:rFonts w:ascii="Calibri" w:eastAsia="Times New Roman" w:hAnsi="Calibri" w:cs="Calibri"/>
          <w:color w:val="161718" w:themeColor="text1"/>
          <w:sz w:val="30"/>
          <w:szCs w:val="30"/>
        </w:rPr>
        <w:t>: Self-driving cars can be abused. Self-driving cars can be used to transport dangerous materials or carry out attacks.</w:t>
      </w:r>
    </w:p>
    <w:p w14:paraId="7EAE2C2D"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 xml:space="preserve">Ethical </w:t>
      </w:r>
      <w:r w:rsidRPr="00AA2D04">
        <w:rPr>
          <w:rFonts w:ascii="Calibri" w:eastAsia="Times New Roman" w:hAnsi="Calibri" w:cs="Calibri"/>
          <w:color w:val="161718" w:themeColor="text1"/>
          <w:sz w:val="30"/>
          <w:szCs w:val="30"/>
        </w:rPr>
        <w:t>dilemmas: Self-driving cars may lead to new ethical dilemmas. For example, self-driving cars may be forced to make decisions in situations where human lives are at stake.</w:t>
      </w:r>
    </w:p>
    <w:p w14:paraId="7AE1B214"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Challenges of the self-driving car industry</w:t>
      </w:r>
    </w:p>
    <w:p w14:paraId="3F79B3A9"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F74484" w:themeColor="accent4" w:themeTint="99"/>
          <w:sz w:val="30"/>
          <w:szCs w:val="30"/>
        </w:rPr>
        <w:t>Currently</w:t>
      </w:r>
      <w:r w:rsidRPr="00AA2D04">
        <w:rPr>
          <w:rFonts w:ascii="Calibri" w:eastAsia="Times New Roman" w:hAnsi="Calibri" w:cs="Calibri"/>
          <w:color w:val="161718" w:themeColor="text1"/>
          <w:sz w:val="30"/>
          <w:szCs w:val="30"/>
        </w:rPr>
        <w:t>, the self-driving car industry is facing challenges. These challenges include:</w:t>
      </w:r>
    </w:p>
    <w:p w14:paraId="3AEE20C1"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Technical issues</w:t>
      </w:r>
      <w:r w:rsidRPr="00AA2D04">
        <w:rPr>
          <w:rFonts w:ascii="Calibri" w:eastAsia="Times New Roman" w:hAnsi="Calibri" w:cs="Calibri"/>
          <w:color w:val="161718" w:themeColor="text1"/>
          <w:sz w:val="30"/>
          <w:szCs w:val="30"/>
        </w:rPr>
        <w:t>: Self-driving car technology is still developing. Self-driving cars must be able to understand and respond to complex road conditions.</w:t>
      </w:r>
    </w:p>
    <w:p w14:paraId="5C6B5518"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lastRenderedPageBreak/>
        <w:t xml:space="preserve">• </w:t>
      </w:r>
      <w:r w:rsidRPr="00AA2D04">
        <w:rPr>
          <w:rFonts w:ascii="Calibri" w:eastAsia="Times New Roman" w:hAnsi="Calibri" w:cs="Calibri"/>
          <w:color w:val="F74484" w:themeColor="accent4" w:themeTint="99"/>
          <w:sz w:val="30"/>
          <w:szCs w:val="30"/>
        </w:rPr>
        <w:t>Laws and regulations</w:t>
      </w:r>
      <w:r w:rsidRPr="00AA2D04">
        <w:rPr>
          <w:rFonts w:ascii="Calibri" w:eastAsia="Times New Roman" w:hAnsi="Calibri" w:cs="Calibri"/>
          <w:color w:val="161718" w:themeColor="text1"/>
          <w:sz w:val="30"/>
          <w:szCs w:val="30"/>
        </w:rPr>
        <w:t>: Laws and regulations for self-driving cars are still being developed. This could slow down the development and use of self-driving cars.</w:t>
      </w:r>
    </w:p>
    <w:p w14:paraId="1CAC506A"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 xml:space="preserve">• </w:t>
      </w:r>
      <w:r w:rsidRPr="00AA2D04">
        <w:rPr>
          <w:rFonts w:ascii="Calibri" w:eastAsia="Times New Roman" w:hAnsi="Calibri" w:cs="Calibri"/>
          <w:color w:val="F74484" w:themeColor="accent4" w:themeTint="99"/>
          <w:sz w:val="30"/>
          <w:szCs w:val="30"/>
        </w:rPr>
        <w:t>Public concerns</w:t>
      </w:r>
      <w:r w:rsidRPr="00AA2D04">
        <w:rPr>
          <w:rFonts w:ascii="Calibri" w:eastAsia="Times New Roman" w:hAnsi="Calibri" w:cs="Calibri"/>
          <w:color w:val="161718" w:themeColor="text1"/>
          <w:sz w:val="30"/>
          <w:szCs w:val="30"/>
        </w:rPr>
        <w:t>: Some people are concerned about the safety and ethics of self-driving cars. These concerns could slow public acceptance of self-driving cars.</w:t>
      </w:r>
    </w:p>
    <w:p w14:paraId="1995AC0E" w14:textId="77777777" w:rsidR="00AA2D04" w:rsidRPr="00AA2D04"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Predictions</w:t>
      </w:r>
    </w:p>
    <w:p w14:paraId="6EF0A9A6" w14:textId="1DF65BBF" w:rsidR="00AA2D04" w:rsidRPr="004420DD" w:rsidRDefault="00AA2D04" w:rsidP="00AA2D04">
      <w:pPr>
        <w:spacing w:after="240" w:line="240" w:lineRule="auto"/>
        <w:ind w:left="360"/>
        <w:rPr>
          <w:rFonts w:ascii="Calibri" w:eastAsia="Times New Roman" w:hAnsi="Calibri" w:cs="Calibri"/>
          <w:color w:val="161718" w:themeColor="text1"/>
          <w:sz w:val="30"/>
          <w:szCs w:val="30"/>
        </w:rPr>
      </w:pPr>
      <w:r w:rsidRPr="00AA2D04">
        <w:rPr>
          <w:rFonts w:ascii="Calibri" w:eastAsia="Times New Roman" w:hAnsi="Calibri" w:cs="Calibri"/>
          <w:color w:val="161718" w:themeColor="text1"/>
          <w:sz w:val="30"/>
          <w:szCs w:val="30"/>
        </w:rPr>
        <w:t>The self-driving car industry is expected to grow significantly in the coming years. With the advancement of technology and solving existing challenges, self-driving cars can play an important role in society.</w:t>
      </w:r>
    </w:p>
    <w:p w14:paraId="471D8822"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33D555BA"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2070AD66"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586E625C" w14:textId="77777777" w:rsidR="00CA3D89" w:rsidRPr="004420DD" w:rsidRDefault="00CA3D89" w:rsidP="004420DD">
      <w:pPr>
        <w:spacing w:after="240" w:line="240" w:lineRule="auto"/>
        <w:ind w:left="360"/>
        <w:rPr>
          <w:rFonts w:ascii="Calibri" w:eastAsia="Times New Roman" w:hAnsi="Calibri" w:cs="Calibri"/>
          <w:color w:val="161718" w:themeColor="text1"/>
          <w:sz w:val="30"/>
          <w:szCs w:val="30"/>
        </w:rPr>
      </w:pPr>
    </w:p>
    <w:p w14:paraId="748A9308" w14:textId="77777777" w:rsidR="00CA3D89" w:rsidRDefault="00CA3D89" w:rsidP="004420DD">
      <w:pPr>
        <w:spacing w:after="240" w:line="240" w:lineRule="auto"/>
        <w:ind w:left="360"/>
        <w:rPr>
          <w:rFonts w:ascii="Calibri" w:eastAsia="Times New Roman" w:hAnsi="Calibri" w:cs="Calibri"/>
          <w:color w:val="161718" w:themeColor="text1"/>
          <w:sz w:val="30"/>
          <w:szCs w:val="30"/>
        </w:rPr>
      </w:pPr>
    </w:p>
    <w:p w14:paraId="25927901"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446EDCBB"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40E2049F"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318879E6"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69EBCF1C"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2BE51D6B"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7B03DEE0" w14:textId="77777777" w:rsidR="00AA2D04" w:rsidRDefault="00AA2D04" w:rsidP="004420DD">
      <w:pPr>
        <w:spacing w:after="240" w:line="240" w:lineRule="auto"/>
        <w:ind w:left="360"/>
        <w:rPr>
          <w:rFonts w:ascii="Calibri" w:eastAsia="Times New Roman" w:hAnsi="Calibri" w:cs="Calibri"/>
          <w:color w:val="161718" w:themeColor="text1"/>
          <w:sz w:val="30"/>
          <w:szCs w:val="30"/>
        </w:rPr>
      </w:pPr>
    </w:p>
    <w:p w14:paraId="792C675E" w14:textId="77777777" w:rsidR="00AA2D04" w:rsidRPr="004420DD" w:rsidRDefault="00AA2D04" w:rsidP="004420DD">
      <w:pPr>
        <w:spacing w:after="240" w:line="240" w:lineRule="auto"/>
        <w:ind w:left="360"/>
        <w:rPr>
          <w:rFonts w:ascii="Calibri" w:eastAsia="Times New Roman" w:hAnsi="Calibri" w:cs="Calibri"/>
          <w:color w:val="161718" w:themeColor="text1"/>
          <w:sz w:val="30"/>
          <w:szCs w:val="30"/>
        </w:rPr>
      </w:pPr>
    </w:p>
    <w:p w14:paraId="07735219" w14:textId="77777777" w:rsidR="00CA3D89" w:rsidRDefault="00CA3D89" w:rsidP="004420DD">
      <w:pPr>
        <w:spacing w:after="240" w:line="240" w:lineRule="auto"/>
        <w:ind w:left="360"/>
        <w:rPr>
          <w:rFonts w:ascii="Calibri" w:eastAsia="Times New Roman" w:hAnsi="Calibri" w:cs="Calibri"/>
          <w:color w:val="161718" w:themeColor="text1"/>
          <w:sz w:val="30"/>
          <w:szCs w:val="30"/>
        </w:rPr>
      </w:pPr>
    </w:p>
    <w:p w14:paraId="79F8D4CD" w14:textId="77777777" w:rsidR="00FE6A4A" w:rsidRDefault="00FE6A4A" w:rsidP="004420DD">
      <w:pPr>
        <w:spacing w:after="240" w:line="240" w:lineRule="auto"/>
        <w:ind w:left="360"/>
        <w:rPr>
          <w:rFonts w:ascii="Calibri" w:eastAsia="Times New Roman" w:hAnsi="Calibri" w:cs="Calibri"/>
          <w:color w:val="161718" w:themeColor="text1"/>
          <w:sz w:val="30"/>
          <w:szCs w:val="30"/>
        </w:rPr>
      </w:pPr>
    </w:p>
    <w:p w14:paraId="7F5FDBEE" w14:textId="77777777" w:rsidR="004266C3" w:rsidRPr="004266C3" w:rsidRDefault="004266C3" w:rsidP="004266C3">
      <w:pPr>
        <w:spacing w:after="240" w:line="240" w:lineRule="auto"/>
        <w:ind w:left="360"/>
        <w:jc w:val="center"/>
        <w:rPr>
          <w:rFonts w:ascii="Calibri" w:eastAsia="Times New Roman" w:hAnsi="Calibri" w:cs="Calibri"/>
          <w:b/>
          <w:bCs/>
          <w:color w:val="002060"/>
          <w:sz w:val="36"/>
          <w:szCs w:val="36"/>
        </w:rPr>
      </w:pPr>
      <w:r w:rsidRPr="004266C3">
        <w:rPr>
          <w:rFonts w:ascii="Calibri" w:eastAsia="Times New Roman" w:hAnsi="Calibri" w:cs="Calibri"/>
          <w:b/>
          <w:bCs/>
          <w:color w:val="002060"/>
          <w:sz w:val="36"/>
          <w:szCs w:val="36"/>
        </w:rPr>
        <w:lastRenderedPageBreak/>
        <w:t>References</w:t>
      </w:r>
    </w:p>
    <w:p w14:paraId="1B852523" w14:textId="77777777" w:rsidR="004266C3" w:rsidRPr="004266C3" w:rsidRDefault="004266C3" w:rsidP="004266C3">
      <w:pPr>
        <w:spacing w:after="240" w:line="240" w:lineRule="auto"/>
        <w:ind w:left="360"/>
        <w:rPr>
          <w:rFonts w:ascii="Calibri" w:eastAsia="Times New Roman" w:hAnsi="Calibri" w:cs="Calibri"/>
          <w:b/>
          <w:bCs/>
          <w:color w:val="002060"/>
          <w:szCs w:val="28"/>
          <w:u w:val="single"/>
        </w:rPr>
      </w:pPr>
      <w:r w:rsidRPr="004266C3">
        <w:rPr>
          <w:rFonts w:ascii="Calibri" w:eastAsia="Times New Roman" w:hAnsi="Calibri" w:cs="Calibri"/>
          <w:b/>
          <w:bCs/>
          <w:color w:val="002060"/>
          <w:szCs w:val="28"/>
          <w:u w:val="single"/>
        </w:rPr>
        <w:t>companies</w:t>
      </w:r>
    </w:p>
    <w:p w14:paraId="5DEE63F0"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Waymo, a subsidiary of Alphabet, has published a research paper on how artificial intelligence can be used to improve the safety of self-driving cars. This article was published in the journal Nature.</w:t>
      </w:r>
    </w:p>
    <w:p w14:paraId="1D7CDF2F"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Tesla, a car company, has started a research project on how to use machine learning to improve the performance of its self-driving cars. This project is named "Project Dojo".</w:t>
      </w:r>
    </w:p>
    <w:p w14:paraId="5A8ABE40"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Cruise, a subsidiary of General Motors, has published a research paper on how to use lidar sensors to improve the performance of its self-driving cars. This article was published in IEEE Transactions on Intelligent Transportation Systems.</w:t>
      </w:r>
    </w:p>
    <w:p w14:paraId="17B19596" w14:textId="77777777" w:rsidR="004266C3" w:rsidRPr="004266C3" w:rsidRDefault="004266C3" w:rsidP="004266C3">
      <w:pPr>
        <w:spacing w:after="240" w:line="240" w:lineRule="auto"/>
        <w:ind w:left="360"/>
        <w:rPr>
          <w:rFonts w:ascii="Calibri" w:eastAsia="Times New Roman" w:hAnsi="Calibri" w:cs="Calibri"/>
          <w:b/>
          <w:bCs/>
          <w:color w:val="161718" w:themeColor="text1"/>
          <w:szCs w:val="28"/>
          <w:u w:val="single"/>
        </w:rPr>
      </w:pPr>
      <w:r w:rsidRPr="004266C3">
        <w:rPr>
          <w:rFonts w:ascii="Calibri" w:eastAsia="Times New Roman" w:hAnsi="Calibri" w:cs="Calibri"/>
          <w:b/>
          <w:bCs/>
          <w:color w:val="002060"/>
          <w:szCs w:val="28"/>
          <w:u w:val="single"/>
        </w:rPr>
        <w:t>Universities</w:t>
      </w:r>
    </w:p>
    <w:p w14:paraId="12C46A65"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Carnegie Mellon University's School of Engineering has published a research paper on how deep learning can be used to improve the performance of self-driving cars. This article was published in the journal Nature.</w:t>
      </w:r>
    </w:p>
    <w:p w14:paraId="1432626F"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Stanford University's School of Engineering has started a research project on how to use artificial intelligence to create self-driving cars that work in different weather conditions. This project is called "Project Redwood".</w:t>
      </w:r>
    </w:p>
    <w:p w14:paraId="6BF70993"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MIT School of Engineering has published a research paper on how artificial intelligence can be used to improve the performance of self-driving cars in heavy traffic conditions. This article was published in IEEE Transactions on Intelligent Transportation Systems.</w:t>
      </w:r>
    </w:p>
    <w:p w14:paraId="7F3730A7" w14:textId="77777777" w:rsidR="004266C3" w:rsidRPr="004266C3" w:rsidRDefault="004266C3" w:rsidP="004266C3">
      <w:pPr>
        <w:spacing w:after="240" w:line="240" w:lineRule="auto"/>
        <w:ind w:left="360"/>
        <w:rPr>
          <w:rFonts w:ascii="Calibri" w:eastAsia="Times New Roman" w:hAnsi="Calibri" w:cs="Calibri"/>
          <w:b/>
          <w:bCs/>
          <w:color w:val="002060"/>
          <w:szCs w:val="28"/>
          <w:u w:val="single"/>
        </w:rPr>
      </w:pPr>
      <w:r w:rsidRPr="004266C3">
        <w:rPr>
          <w:rFonts w:ascii="Calibri" w:eastAsia="Times New Roman" w:hAnsi="Calibri" w:cs="Calibri"/>
          <w:b/>
          <w:bCs/>
          <w:color w:val="002060"/>
          <w:szCs w:val="28"/>
          <w:u w:val="single"/>
        </w:rPr>
        <w:t>Other sources</w:t>
      </w:r>
    </w:p>
    <w:p w14:paraId="0352785F"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Society of Automotive Engineers (SAE) has published a research report on the safety of self-driving cars. The report is available on the SAE website.</w:t>
      </w:r>
    </w:p>
    <w:p w14:paraId="0DE0982D" w14:textId="77777777" w:rsidR="004266C3"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National Transportation Safety Board (NHTSA) has begun a research project on how to develop regulations for self-driving cars. This project is named "Project CAV".</w:t>
      </w:r>
    </w:p>
    <w:p w14:paraId="16E81BE3" w14:textId="7C3AAAA6" w:rsidR="00FE6A4A" w:rsidRPr="004266C3" w:rsidRDefault="004266C3" w:rsidP="004266C3">
      <w:pPr>
        <w:spacing w:after="240" w:line="240" w:lineRule="auto"/>
        <w:ind w:left="360"/>
        <w:rPr>
          <w:rFonts w:ascii="Calibri" w:eastAsia="Times New Roman" w:hAnsi="Calibri" w:cs="Calibri"/>
          <w:color w:val="161718" w:themeColor="text1"/>
          <w:szCs w:val="28"/>
        </w:rPr>
      </w:pPr>
      <w:r w:rsidRPr="004266C3">
        <w:rPr>
          <w:rFonts w:ascii="Calibri" w:eastAsia="Times New Roman" w:hAnsi="Calibri" w:cs="Calibri"/>
          <w:color w:val="161718" w:themeColor="text1"/>
          <w:szCs w:val="28"/>
        </w:rPr>
        <w:t>The National Highway Traffic Safety Administration (NHTSA) has released a research report on the potential benefits of self-driving cars. The report is available on the NHTSA website</w:t>
      </w:r>
    </w:p>
    <w:p w14:paraId="171879B5" w14:textId="54BBFDAA" w:rsidR="00FF773B" w:rsidRPr="00443AC3" w:rsidRDefault="00BE0727" w:rsidP="00CA3D89">
      <w:pPr>
        <w:pStyle w:val="ListParagraph"/>
        <w:numPr>
          <w:ilvl w:val="0"/>
          <w:numId w:val="29"/>
        </w:numPr>
        <w:bidi/>
        <w:spacing w:line="240" w:lineRule="auto"/>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lastRenderedPageBreak/>
        <w:t>VR</w:t>
      </w:r>
      <w:r w:rsidR="00FF773B" w:rsidRPr="00443AC3">
        <w:rPr>
          <w:rFonts w:ascii="Calibri" w:eastAsia="Times New Roman" w:hAnsi="Calibri" w:cs="Calibri"/>
          <w:color w:val="870533" w:themeColor="accent4" w:themeShade="BF"/>
          <w:sz w:val="36"/>
          <w:szCs w:val="36"/>
          <w:rtl/>
        </w:rPr>
        <w:t xml:space="preserve"> و </w:t>
      </w:r>
      <w:r w:rsidR="00FF773B" w:rsidRPr="00443AC3">
        <w:rPr>
          <w:rFonts w:ascii="Calibri" w:eastAsia="Times New Roman" w:hAnsi="Calibri" w:cs="Calibri"/>
          <w:color w:val="870533" w:themeColor="accent4" w:themeShade="BF"/>
          <w:sz w:val="36"/>
          <w:szCs w:val="36"/>
        </w:rPr>
        <w:t>AR</w:t>
      </w:r>
      <w:r w:rsidR="00FF773B" w:rsidRPr="00443AC3">
        <w:rPr>
          <w:rFonts w:ascii="Calibri" w:eastAsia="Times New Roman" w:hAnsi="Calibri" w:cs="Calibri"/>
          <w:color w:val="870533" w:themeColor="accent4" w:themeShade="BF"/>
          <w:sz w:val="36"/>
          <w:szCs w:val="36"/>
          <w:rtl/>
        </w:rPr>
        <w:t xml:space="preserve"> در خودروهای خودران: آینده حمل و نقل</w:t>
      </w:r>
    </w:p>
    <w:p w14:paraId="1093F78E" w14:textId="77777777" w:rsidR="00AD5211" w:rsidRPr="00AD5211" w:rsidRDefault="00AD5211" w:rsidP="00CA3D89">
      <w:pPr>
        <w:bidi/>
        <w:spacing w:before="360" w:line="240" w:lineRule="auto"/>
        <w:rPr>
          <w:rFonts w:ascii="Calibri" w:eastAsia="Times New Roman" w:hAnsi="Calibri" w:cs="Calibri"/>
          <w:color w:val="auto"/>
          <w:sz w:val="30"/>
          <w:szCs w:val="30"/>
          <w:rtl/>
        </w:rPr>
      </w:pPr>
      <w:r w:rsidRPr="00AD5211">
        <w:rPr>
          <w:rFonts w:ascii="Calibri" w:eastAsia="Times New Roman" w:hAnsi="Calibri" w:cs="Calibri"/>
          <w:color w:val="auto"/>
          <w:sz w:val="30"/>
          <w:szCs w:val="30"/>
        </w:rPr>
        <w:t>VR</w:t>
      </w:r>
      <w:r w:rsidRPr="00AD5211">
        <w:rPr>
          <w:rFonts w:ascii="Calibri" w:eastAsia="Times New Roman" w:hAnsi="Calibri" w:cs="Calibri"/>
          <w:color w:val="auto"/>
          <w:sz w:val="30"/>
          <w:szCs w:val="30"/>
          <w:rtl/>
        </w:rPr>
        <w:t xml:space="preserve"> برای آموزش خودروهای خودران</w:t>
      </w:r>
    </w:p>
    <w:p w14:paraId="178CB8FD" w14:textId="77777777" w:rsidR="00AD5211" w:rsidRPr="00AD5211" w:rsidRDefault="00AD5211" w:rsidP="00CA3D89">
      <w:pPr>
        <w:bidi/>
        <w:spacing w:before="360" w:line="240" w:lineRule="auto"/>
        <w:rPr>
          <w:rFonts w:ascii="Calibri" w:eastAsia="Times New Roman" w:hAnsi="Calibri" w:cs="Calibri"/>
          <w:color w:val="auto"/>
          <w:sz w:val="30"/>
          <w:szCs w:val="30"/>
        </w:rPr>
      </w:pPr>
      <w:r w:rsidRPr="00AD5211">
        <w:rPr>
          <w:rFonts w:ascii="Calibri" w:eastAsia="Times New Roman" w:hAnsi="Calibri" w:cs="Calibri"/>
          <w:color w:val="auto"/>
          <w:sz w:val="30"/>
          <w:szCs w:val="30"/>
        </w:rPr>
        <w:t>AR</w:t>
      </w:r>
      <w:r w:rsidRPr="00AD5211">
        <w:rPr>
          <w:rFonts w:ascii="Calibri" w:eastAsia="Times New Roman" w:hAnsi="Calibri" w:cs="Calibri"/>
          <w:color w:val="auto"/>
          <w:sz w:val="30"/>
          <w:szCs w:val="30"/>
          <w:rtl/>
        </w:rPr>
        <w:t xml:space="preserve"> برای ارائه اطلاعات به مسافران</w:t>
      </w:r>
    </w:p>
    <w:p w14:paraId="36302C44" w14:textId="77777777" w:rsidR="00FF773B" w:rsidRPr="00443AC3" w:rsidRDefault="00FF773B" w:rsidP="00CA3D89">
      <w:pPr>
        <w:pStyle w:val="ListParagraph"/>
        <w:numPr>
          <w:ilvl w:val="0"/>
          <w:numId w:val="21"/>
        </w:numPr>
        <w:bidi/>
        <w:spacing w:before="360" w:line="240" w:lineRule="auto"/>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tl/>
        </w:rPr>
        <w:t xml:space="preserve">آینده </w:t>
      </w:r>
      <w:r w:rsidRPr="00443AC3">
        <w:rPr>
          <w:rFonts w:ascii="Calibri" w:eastAsia="Times New Roman" w:hAnsi="Calibri" w:cs="Calibri"/>
          <w:color w:val="870533" w:themeColor="accent4" w:themeShade="BF"/>
          <w:sz w:val="36"/>
          <w:szCs w:val="36"/>
        </w:rPr>
        <w:t>VR</w:t>
      </w:r>
      <w:r w:rsidRPr="00443AC3">
        <w:rPr>
          <w:rFonts w:ascii="Calibri" w:eastAsia="Times New Roman" w:hAnsi="Calibri" w:cs="Calibri"/>
          <w:color w:val="870533" w:themeColor="accent4" w:themeShade="BF"/>
          <w:sz w:val="36"/>
          <w:szCs w:val="36"/>
          <w:rtl/>
        </w:rPr>
        <w:t xml:space="preserve"> و </w:t>
      </w:r>
      <w:r w:rsidRPr="00443AC3">
        <w:rPr>
          <w:rFonts w:ascii="Calibri" w:eastAsia="Times New Roman" w:hAnsi="Calibri" w:cs="Calibri"/>
          <w:color w:val="870533" w:themeColor="accent4" w:themeShade="BF"/>
          <w:sz w:val="36"/>
          <w:szCs w:val="36"/>
        </w:rPr>
        <w:t>AR</w:t>
      </w:r>
      <w:r w:rsidRPr="00443AC3">
        <w:rPr>
          <w:rFonts w:ascii="Calibri" w:eastAsia="Times New Roman" w:hAnsi="Calibri" w:cs="Calibri"/>
          <w:color w:val="870533" w:themeColor="accent4" w:themeShade="BF"/>
          <w:sz w:val="36"/>
          <w:szCs w:val="36"/>
          <w:rtl/>
        </w:rPr>
        <w:t xml:space="preserve"> در خودروهای خودران</w:t>
      </w:r>
    </w:p>
    <w:p w14:paraId="6FD8B18D" w14:textId="62097909" w:rsidR="0026609A" w:rsidRPr="00443AC3" w:rsidRDefault="00FF773B" w:rsidP="00CA3D89">
      <w:pPr>
        <w:pStyle w:val="ListParagraph"/>
        <w:numPr>
          <w:ilvl w:val="0"/>
          <w:numId w:val="21"/>
        </w:numPr>
        <w:bidi/>
        <w:spacing w:line="240" w:lineRule="auto"/>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tl/>
        </w:rPr>
        <w:t>مزایای استفاده از هوش مصنوعی</w:t>
      </w:r>
    </w:p>
    <w:p w14:paraId="7920ADA5" w14:textId="77777777" w:rsidR="00FF773B" w:rsidRPr="00443AC3" w:rsidRDefault="00FF773B" w:rsidP="00CA3D89">
      <w:pPr>
        <w:pStyle w:val="ListParagraph"/>
        <w:numPr>
          <w:ilvl w:val="0"/>
          <w:numId w:val="21"/>
        </w:numPr>
        <w:bidi/>
        <w:spacing w:line="450" w:lineRule="atLeast"/>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rPr>
        <w:t>PEAS</w:t>
      </w:r>
    </w:p>
    <w:p w14:paraId="24EDA1BF" w14:textId="617FF244"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عملکرد</w:t>
      </w:r>
    </w:p>
    <w:p w14:paraId="278BF8D8" w14:textId="77777777"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محیط</w:t>
      </w:r>
    </w:p>
    <w:p w14:paraId="3FD63AF4" w14:textId="77777777"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محرک ها</w:t>
      </w:r>
    </w:p>
    <w:p w14:paraId="18A07D3B" w14:textId="77777777" w:rsidR="00AD5211" w:rsidRDefault="00AD5211" w:rsidP="00CA3D89">
      <w:pPr>
        <w:pStyle w:val="ListParagraph"/>
        <w:numPr>
          <w:ilvl w:val="0"/>
          <w:numId w:val="26"/>
        </w:numPr>
        <w:jc w:val="right"/>
      </w:pPr>
      <w:r w:rsidRPr="00AD5211">
        <w:rPr>
          <w:rFonts w:ascii="Calibri" w:eastAsia="Times New Roman" w:hAnsi="Calibri" w:cs="Calibri"/>
          <w:color w:val="1F1F1F"/>
          <w:sz w:val="30"/>
          <w:szCs w:val="30"/>
          <w:bdr w:val="none" w:sz="0" w:space="0" w:color="auto" w:frame="1"/>
          <w:rtl/>
        </w:rPr>
        <w:t>سنسورها</w:t>
      </w:r>
    </w:p>
    <w:p w14:paraId="351E6EBE" w14:textId="77777777" w:rsidR="00FF773B" w:rsidRPr="00443AC3" w:rsidRDefault="00FF773B" w:rsidP="00CA3D89">
      <w:pPr>
        <w:pStyle w:val="ListParagraph"/>
        <w:numPr>
          <w:ilvl w:val="0"/>
          <w:numId w:val="21"/>
        </w:numPr>
        <w:bidi/>
        <w:spacing w:line="450" w:lineRule="atLeast"/>
        <w:rPr>
          <w:rFonts w:ascii="Calibri" w:eastAsia="Times New Roman" w:hAnsi="Calibri" w:cs="Calibri"/>
          <w:color w:val="870533" w:themeColor="accent4" w:themeShade="BF"/>
          <w:sz w:val="36"/>
          <w:szCs w:val="36"/>
        </w:rPr>
      </w:pPr>
      <w:r w:rsidRPr="00443AC3">
        <w:rPr>
          <w:rFonts w:ascii="Calibri" w:eastAsia="Times New Roman" w:hAnsi="Calibri" w:cs="Calibri"/>
          <w:color w:val="870533" w:themeColor="accent4" w:themeShade="BF"/>
          <w:sz w:val="36"/>
          <w:szCs w:val="36"/>
          <w:bdr w:val="none" w:sz="0" w:space="0" w:color="auto" w:frame="1"/>
          <w:rtl/>
        </w:rPr>
        <w:t>ماشین های خودران و اقتصاد</w:t>
      </w:r>
    </w:p>
    <w:p w14:paraId="3CB27EF6" w14:textId="06AF9C62" w:rsidR="00AD5211" w:rsidRPr="00AD5211" w:rsidRDefault="00AD5211" w:rsidP="00CA3D89">
      <w:pPr>
        <w:bidi/>
        <w:spacing w:line="450" w:lineRule="atLeast"/>
        <w:rPr>
          <w:rFonts w:ascii="Calibri" w:eastAsia="Times New Roman" w:hAnsi="Calibri" w:cs="Calibri"/>
          <w:color w:val="161718" w:themeColor="text1"/>
          <w:sz w:val="40"/>
          <w:szCs w:val="40"/>
        </w:rPr>
      </w:pPr>
      <w:r w:rsidRPr="00AD5211">
        <w:rPr>
          <w:rFonts w:ascii="Calibri" w:eastAsia="Times New Roman" w:hAnsi="Calibri" w:cs="Calibri" w:hint="cs"/>
          <w:color w:val="161718" w:themeColor="text1"/>
          <w:sz w:val="40"/>
          <w:szCs w:val="40"/>
          <w:rtl/>
        </w:rPr>
        <w:t>پیشبینی ها</w:t>
      </w:r>
    </w:p>
    <w:p w14:paraId="77EFFE31" w14:textId="77777777" w:rsidR="006755A1" w:rsidRPr="00443AC3" w:rsidRDefault="006755A1" w:rsidP="00CA3D89">
      <w:pPr>
        <w:pStyle w:val="ListParagraph"/>
        <w:numPr>
          <w:ilvl w:val="0"/>
          <w:numId w:val="21"/>
        </w:numPr>
        <w:bidi/>
        <w:spacing w:line="450" w:lineRule="atLeast"/>
        <w:jc w:val="both"/>
        <w:rPr>
          <w:rFonts w:ascii="Calibri" w:eastAsia="Times New Roman" w:hAnsi="Calibri" w:cs="Calibri"/>
          <w:color w:val="870533" w:themeColor="accent4" w:themeShade="BF"/>
          <w:sz w:val="36"/>
          <w:szCs w:val="36"/>
          <w:bdr w:val="none" w:sz="0" w:space="0" w:color="auto" w:frame="1"/>
        </w:rPr>
      </w:pPr>
      <w:r w:rsidRPr="00443AC3">
        <w:rPr>
          <w:rFonts w:ascii="Calibri" w:eastAsia="Times New Roman" w:hAnsi="Calibri" w:cs="Calibri"/>
          <w:color w:val="870533" w:themeColor="accent4" w:themeShade="BF"/>
          <w:sz w:val="36"/>
          <w:szCs w:val="36"/>
          <w:bdr w:val="none" w:sz="0" w:space="0" w:color="auto" w:frame="1"/>
          <w:rtl/>
        </w:rPr>
        <w:t>ماشین های خودران و آینده</w:t>
      </w:r>
    </w:p>
    <w:p w14:paraId="4F282EB0" w14:textId="77777777"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ایمنی</w:t>
      </w:r>
    </w:p>
    <w:p w14:paraId="5393FDB6" w14:textId="77777777"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بهره وری</w:t>
      </w:r>
    </w:p>
    <w:p w14:paraId="6F791EE8" w14:textId="1F98E503" w:rsidR="00AD5211" w:rsidRDefault="00D452A1" w:rsidP="00CA3D89">
      <w:pPr>
        <w:ind w:left="360"/>
        <w:jc w:val="right"/>
      </w:pPr>
      <w:r w:rsidRPr="00CB4477">
        <w:rPr>
          <w:rFonts w:ascii="Calibri" w:eastAsia="Times New Roman" w:hAnsi="Calibri" w:cs="Calibri" w:hint="cs"/>
          <w:color w:val="1F1F1F"/>
          <w:sz w:val="30"/>
          <w:szCs w:val="30"/>
          <w:bdr w:val="none" w:sz="0" w:space="0" w:color="auto" w:frame="1"/>
          <w:rtl/>
        </w:rPr>
        <w:t>ر</w:t>
      </w:r>
      <w:r w:rsidR="00AD5211" w:rsidRPr="00CB4477">
        <w:rPr>
          <w:rFonts w:ascii="Calibri" w:eastAsia="Times New Roman" w:hAnsi="Calibri" w:cs="Calibri"/>
          <w:color w:val="1F1F1F"/>
          <w:sz w:val="30"/>
          <w:szCs w:val="30"/>
          <w:bdr w:val="none" w:sz="0" w:space="0" w:color="auto" w:frame="1"/>
          <w:rtl/>
        </w:rPr>
        <w:t>احتی</w:t>
      </w:r>
    </w:p>
    <w:p w14:paraId="14A3AAC9" w14:textId="77777777"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کارایی</w:t>
      </w:r>
    </w:p>
    <w:p w14:paraId="65DBA846" w14:textId="5E3100DD" w:rsidR="00AD5211" w:rsidRDefault="00AD5211" w:rsidP="00CA3D89">
      <w:pPr>
        <w:ind w:left="360"/>
        <w:jc w:val="right"/>
      </w:pPr>
      <w:r w:rsidRPr="00CB4477">
        <w:rPr>
          <w:rFonts w:ascii="Calibri" w:eastAsia="Times New Roman" w:hAnsi="Calibri" w:cs="Calibri"/>
          <w:color w:val="1F1F1F"/>
          <w:sz w:val="30"/>
          <w:szCs w:val="30"/>
          <w:bdr w:val="none" w:sz="0" w:space="0" w:color="auto" w:frame="1"/>
          <w:rtl/>
        </w:rPr>
        <w:t>نوآوری</w:t>
      </w:r>
    </w:p>
    <w:p w14:paraId="69752C0F" w14:textId="77777777" w:rsidR="00AD5211" w:rsidRPr="00D452A1" w:rsidRDefault="00AD5211" w:rsidP="00CA3D89">
      <w:pPr>
        <w:bidi/>
        <w:spacing w:line="450" w:lineRule="atLeast"/>
        <w:rPr>
          <w:rFonts w:ascii="Calibri" w:eastAsia="Times New Roman" w:hAnsi="Calibri" w:cs="Calibri"/>
          <w:color w:val="870533" w:themeColor="accent4" w:themeShade="BF"/>
          <w:sz w:val="40"/>
          <w:szCs w:val="40"/>
          <w:bdr w:val="none" w:sz="0" w:space="0" w:color="auto" w:frame="1"/>
          <w:rtl/>
        </w:rPr>
      </w:pPr>
    </w:p>
    <w:p w14:paraId="759F6257" w14:textId="77777777" w:rsidR="006755A1" w:rsidRPr="00443AC3" w:rsidRDefault="006755A1" w:rsidP="00CA3D89">
      <w:pPr>
        <w:pStyle w:val="ListParagraph"/>
        <w:numPr>
          <w:ilvl w:val="0"/>
          <w:numId w:val="21"/>
        </w:numPr>
        <w:bidi/>
        <w:spacing w:line="450" w:lineRule="atLeast"/>
        <w:rPr>
          <w:rFonts w:ascii="Calibri" w:eastAsia="Times New Roman" w:hAnsi="Calibri" w:cs="Calibri"/>
          <w:b/>
          <w:bCs/>
          <w:color w:val="870533" w:themeColor="accent4" w:themeShade="BF"/>
          <w:sz w:val="36"/>
          <w:szCs w:val="36"/>
        </w:rPr>
      </w:pPr>
      <w:r w:rsidRPr="00443AC3">
        <w:rPr>
          <w:rFonts w:ascii="Calibri" w:eastAsia="Times New Roman" w:hAnsi="Calibri" w:cs="Calibri"/>
          <w:b/>
          <w:bCs/>
          <w:color w:val="870533" w:themeColor="accent4" w:themeShade="BF"/>
          <w:sz w:val="36"/>
          <w:szCs w:val="36"/>
          <w:bdr w:val="none" w:sz="0" w:space="0" w:color="auto" w:frame="1"/>
          <w:rtl/>
        </w:rPr>
        <w:t>چالش های ماشین های خودران</w:t>
      </w:r>
    </w:p>
    <w:p w14:paraId="23B70519" w14:textId="59324D02"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هزینه</w:t>
      </w:r>
    </w:p>
    <w:p w14:paraId="3F4B5E4F" w14:textId="77777777"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اعتماد</w:t>
      </w:r>
    </w:p>
    <w:p w14:paraId="13AFD61F" w14:textId="040F6AE2"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امنیت</w:t>
      </w:r>
    </w:p>
    <w:p w14:paraId="5BB61DC8" w14:textId="5E8407E3"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معضلات اخلاقی</w:t>
      </w:r>
    </w:p>
    <w:p w14:paraId="74A1562C" w14:textId="77777777" w:rsidR="00D452A1" w:rsidRPr="00D452A1" w:rsidRDefault="00D452A1" w:rsidP="00CA3D89">
      <w:pPr>
        <w:bidi/>
        <w:spacing w:line="450" w:lineRule="atLeast"/>
        <w:rPr>
          <w:rFonts w:ascii="Calibri" w:eastAsia="Times New Roman" w:hAnsi="Calibri" w:cs="Calibri"/>
          <w:color w:val="161718" w:themeColor="text1"/>
          <w:sz w:val="30"/>
          <w:szCs w:val="30"/>
          <w:rtl/>
        </w:rPr>
      </w:pPr>
      <w:r w:rsidRPr="00D452A1">
        <w:rPr>
          <w:rFonts w:ascii="Calibri" w:eastAsia="Times New Roman" w:hAnsi="Calibri" w:cs="Calibri"/>
          <w:color w:val="161718" w:themeColor="text1"/>
          <w:sz w:val="30"/>
          <w:szCs w:val="30"/>
          <w:bdr w:val="none" w:sz="0" w:space="0" w:color="auto" w:frame="1"/>
          <w:rtl/>
        </w:rPr>
        <w:t>راهکارها</w:t>
      </w:r>
    </w:p>
    <w:p w14:paraId="6C73D1FD" w14:textId="0A2F7A9E"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توسعه فناوری های جدید</w:t>
      </w:r>
    </w:p>
    <w:p w14:paraId="324BC86D" w14:textId="5A7FA922"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اصلاح قوانین و مقررات</w:t>
      </w:r>
    </w:p>
    <w:p w14:paraId="2054DEA2" w14:textId="6E885DDB" w:rsidR="00D452A1" w:rsidRPr="00D452A1" w:rsidRDefault="00D452A1" w:rsidP="00CA3D89">
      <w:pPr>
        <w:jc w:val="right"/>
        <w:rPr>
          <w:color w:val="161718" w:themeColor="text1"/>
        </w:rPr>
      </w:pPr>
      <w:r w:rsidRPr="00D452A1">
        <w:rPr>
          <w:rFonts w:ascii="Calibri" w:eastAsia="Times New Roman" w:hAnsi="Calibri" w:cs="Calibri"/>
          <w:color w:val="161718" w:themeColor="text1"/>
          <w:sz w:val="30"/>
          <w:szCs w:val="30"/>
          <w:bdr w:val="none" w:sz="0" w:space="0" w:color="auto" w:frame="1"/>
          <w:rtl/>
        </w:rPr>
        <w:t>آموزش عمومی</w:t>
      </w:r>
    </w:p>
    <w:p w14:paraId="0078F9B9" w14:textId="77777777" w:rsidR="00AD5211" w:rsidRPr="00AD5211" w:rsidRDefault="00AD5211" w:rsidP="00CA3D89">
      <w:pPr>
        <w:bidi/>
        <w:spacing w:line="450" w:lineRule="atLeast"/>
        <w:rPr>
          <w:rFonts w:ascii="Calibri" w:eastAsia="Times New Roman" w:hAnsi="Calibri" w:cs="Calibri"/>
          <w:b/>
          <w:bCs/>
          <w:color w:val="870533" w:themeColor="accent4" w:themeShade="BF"/>
          <w:sz w:val="40"/>
          <w:szCs w:val="40"/>
          <w:rtl/>
        </w:rPr>
      </w:pPr>
    </w:p>
    <w:p w14:paraId="714D7401" w14:textId="77777777" w:rsidR="006755A1" w:rsidRPr="00443AC3" w:rsidRDefault="006755A1" w:rsidP="00CA3D89">
      <w:pPr>
        <w:pStyle w:val="ListParagraph"/>
        <w:numPr>
          <w:ilvl w:val="0"/>
          <w:numId w:val="21"/>
        </w:numPr>
        <w:bidi/>
        <w:spacing w:line="450" w:lineRule="atLeast"/>
        <w:rPr>
          <w:rFonts w:ascii="Calibri" w:eastAsia="Times New Roman" w:hAnsi="Calibri" w:cs="Calibri"/>
          <w:b/>
          <w:bCs/>
          <w:color w:val="870533" w:themeColor="accent4" w:themeShade="BF"/>
          <w:sz w:val="36"/>
          <w:szCs w:val="36"/>
        </w:rPr>
      </w:pPr>
      <w:r w:rsidRPr="00443AC3">
        <w:rPr>
          <w:rFonts w:ascii="Calibri" w:eastAsia="Times New Roman" w:hAnsi="Calibri" w:cs="Calibri"/>
          <w:b/>
          <w:bCs/>
          <w:color w:val="870533" w:themeColor="accent4" w:themeShade="BF"/>
          <w:sz w:val="36"/>
          <w:szCs w:val="36"/>
          <w:bdr w:val="none" w:sz="0" w:space="0" w:color="auto" w:frame="1"/>
          <w:rtl/>
        </w:rPr>
        <w:lastRenderedPageBreak/>
        <w:t>انواع ماشین های خودران</w:t>
      </w:r>
    </w:p>
    <w:p w14:paraId="553F856B" w14:textId="1837E5C3" w:rsidR="00D452A1" w:rsidRPr="00C4502C" w:rsidRDefault="00C4502C" w:rsidP="00CA3D89">
      <w:pPr>
        <w:bidi/>
        <w:spacing w:line="450" w:lineRule="atLeast"/>
        <w:rPr>
          <w:rFonts w:ascii="Calibri" w:eastAsia="Times New Roman" w:hAnsi="Calibri" w:cs="Calibri"/>
          <w:b/>
          <w:bCs/>
          <w:color w:val="161718" w:themeColor="text1"/>
          <w:sz w:val="30"/>
          <w:szCs w:val="30"/>
          <w:rtl/>
          <w:lang w:bidi="fa-IR"/>
        </w:rPr>
      </w:pPr>
      <w:r w:rsidRPr="00C4502C">
        <w:rPr>
          <w:rFonts w:ascii="Calibri" w:eastAsia="Times New Roman" w:hAnsi="Calibri" w:cs="Calibri" w:hint="cs"/>
          <w:b/>
          <w:bCs/>
          <w:color w:val="161718" w:themeColor="text1"/>
          <w:sz w:val="30"/>
          <w:szCs w:val="30"/>
          <w:rtl/>
          <w:lang w:bidi="fa-IR"/>
        </w:rPr>
        <w:t>انواع</w:t>
      </w:r>
    </w:p>
    <w:p w14:paraId="4E2EDBAF" w14:textId="77777777" w:rsidR="006755A1" w:rsidRPr="00443AC3" w:rsidRDefault="006755A1" w:rsidP="00CA3D89">
      <w:pPr>
        <w:pStyle w:val="NormalWeb"/>
        <w:numPr>
          <w:ilvl w:val="0"/>
          <w:numId w:val="21"/>
        </w:numPr>
        <w:bidi/>
        <w:spacing w:before="0" w:beforeAutospacing="0" w:after="0" w:afterAutospacing="0" w:line="450" w:lineRule="atLeast"/>
        <w:rPr>
          <w:rStyle w:val="Strong"/>
          <w:rFonts w:ascii="Calibri" w:hAnsi="Calibri" w:cs="Calibri"/>
          <w:color w:val="870533" w:themeColor="accent4" w:themeShade="BF"/>
          <w:sz w:val="36"/>
          <w:szCs w:val="36"/>
          <w:bdr w:val="none" w:sz="0" w:space="0" w:color="auto" w:frame="1"/>
        </w:rPr>
      </w:pPr>
      <w:r w:rsidRPr="00443AC3">
        <w:rPr>
          <w:rStyle w:val="Strong"/>
          <w:rFonts w:ascii="Calibri" w:hAnsi="Calibri" w:cs="Calibri"/>
          <w:color w:val="870533" w:themeColor="accent4" w:themeShade="BF"/>
          <w:sz w:val="36"/>
          <w:szCs w:val="36"/>
          <w:bdr w:val="none" w:sz="0" w:space="0" w:color="auto" w:frame="1"/>
          <w:rtl/>
        </w:rPr>
        <w:t>قوانین و مقررات مربوط به ماشین های خودران</w:t>
      </w:r>
    </w:p>
    <w:p w14:paraId="040166CD"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شرایط آزمایش</w:t>
      </w:r>
    </w:p>
    <w:p w14:paraId="44D18171"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تجهیزات مورد نیاز</w:t>
      </w:r>
    </w:p>
    <w:p w14:paraId="345FA405"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مسئولیت</w:t>
      </w:r>
    </w:p>
    <w:p w14:paraId="542410BB"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سطح خودکارسازی مجاز</w:t>
      </w:r>
    </w:p>
    <w:p w14:paraId="06A2C9A0"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شرایط استفاده</w:t>
      </w:r>
    </w:p>
    <w:p w14:paraId="2E1DC3FC" w14:textId="77777777" w:rsidR="00D452A1" w:rsidRPr="00D452A1" w:rsidRDefault="00D452A1" w:rsidP="00CA3D89">
      <w:pPr>
        <w:bidi/>
        <w:spacing w:line="450" w:lineRule="atLeast"/>
        <w:jc w:val="both"/>
        <w:rPr>
          <w:rFonts w:ascii="Arial" w:eastAsia="Times New Roman" w:hAnsi="Arial" w:cs="Arial"/>
          <w:color w:val="1F1F1F"/>
          <w:sz w:val="30"/>
          <w:szCs w:val="30"/>
          <w:rtl/>
        </w:rPr>
      </w:pPr>
      <w:r w:rsidRPr="00D452A1">
        <w:rPr>
          <w:rFonts w:ascii="Arial" w:eastAsia="Times New Roman" w:hAnsi="Arial" w:cs="Arial"/>
          <w:color w:val="1F1F1F"/>
          <w:sz w:val="30"/>
          <w:szCs w:val="30"/>
          <w:bdr w:val="none" w:sz="0" w:space="0" w:color="auto" w:frame="1"/>
          <w:rtl/>
        </w:rPr>
        <w:t>چالش های قانونی</w:t>
      </w:r>
    </w:p>
    <w:p w14:paraId="46F4719D"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نوآوری سریع</w:t>
      </w:r>
    </w:p>
    <w:p w14:paraId="2AB7706C" w14:textId="77777777" w:rsidR="00D452A1" w:rsidRDefault="00D452A1" w:rsidP="00CA3D89">
      <w:pPr>
        <w:ind w:left="360"/>
        <w:jc w:val="right"/>
      </w:pPr>
      <w:r w:rsidRPr="00CB4477">
        <w:rPr>
          <w:rFonts w:ascii="Arial" w:eastAsia="Times New Roman" w:hAnsi="Arial" w:cs="Arial"/>
          <w:color w:val="1F1F1F"/>
          <w:sz w:val="30"/>
          <w:szCs w:val="30"/>
          <w:bdr w:val="none" w:sz="0" w:space="0" w:color="auto" w:frame="1"/>
          <w:rtl/>
        </w:rPr>
        <w:t>مسائل اخلاقی</w:t>
      </w:r>
    </w:p>
    <w:p w14:paraId="773AD5D4" w14:textId="77777777" w:rsidR="00AD5211" w:rsidRPr="00443AC3" w:rsidRDefault="00AD5211" w:rsidP="00CA3D89">
      <w:pPr>
        <w:pStyle w:val="ListParagraph"/>
        <w:numPr>
          <w:ilvl w:val="0"/>
          <w:numId w:val="21"/>
        </w:numPr>
        <w:bidi/>
        <w:spacing w:line="450" w:lineRule="atLeast"/>
        <w:jc w:val="both"/>
        <w:rPr>
          <w:rFonts w:ascii="Calibri" w:eastAsia="Times New Roman" w:hAnsi="Calibri" w:cs="Calibri"/>
          <w:b/>
          <w:bCs/>
          <w:color w:val="870533" w:themeColor="accent4" w:themeShade="BF"/>
          <w:sz w:val="36"/>
          <w:szCs w:val="36"/>
        </w:rPr>
      </w:pPr>
      <w:r w:rsidRPr="00443AC3">
        <w:rPr>
          <w:rFonts w:ascii="Calibri" w:eastAsia="Times New Roman" w:hAnsi="Calibri" w:cs="Calibri"/>
          <w:b/>
          <w:bCs/>
          <w:color w:val="870533" w:themeColor="accent4" w:themeShade="BF"/>
          <w:sz w:val="36"/>
          <w:szCs w:val="36"/>
          <w:bdr w:val="none" w:sz="0" w:space="0" w:color="auto" w:frame="1"/>
          <w:rtl/>
        </w:rPr>
        <w:t>آینده صنعت ماشین های خودران</w:t>
      </w:r>
    </w:p>
    <w:p w14:paraId="45FACF2D"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خودروهای شخصی</w:t>
      </w:r>
    </w:p>
    <w:p w14:paraId="41EACCAF"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تاکسی های خودران</w:t>
      </w:r>
    </w:p>
    <w:p w14:paraId="67BB3F85"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خودروهای تحویل</w:t>
      </w:r>
    </w:p>
    <w:p w14:paraId="1580CB61"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خودروهای تجاری</w:t>
      </w:r>
    </w:p>
    <w:p w14:paraId="3D3F71BA" w14:textId="77777777" w:rsidR="00D452A1" w:rsidRPr="00D452A1" w:rsidRDefault="00D452A1" w:rsidP="00CA3D89">
      <w:pPr>
        <w:bidi/>
        <w:spacing w:line="450" w:lineRule="atLeast"/>
        <w:jc w:val="both"/>
        <w:rPr>
          <w:rFonts w:ascii="Calibri" w:eastAsia="Times New Roman" w:hAnsi="Calibri" w:cs="Calibri"/>
          <w:b/>
          <w:bCs/>
          <w:color w:val="870533" w:themeColor="accent4" w:themeShade="BF"/>
          <w:sz w:val="40"/>
          <w:szCs w:val="40"/>
        </w:rPr>
      </w:pPr>
    </w:p>
    <w:p w14:paraId="5D18BFCF" w14:textId="77777777" w:rsidR="00AD5211" w:rsidRPr="00443AC3" w:rsidRDefault="00AD5211" w:rsidP="00CA3D89">
      <w:pPr>
        <w:pStyle w:val="ListParagraph"/>
        <w:numPr>
          <w:ilvl w:val="0"/>
          <w:numId w:val="21"/>
        </w:numPr>
        <w:bidi/>
        <w:spacing w:line="450" w:lineRule="atLeast"/>
        <w:jc w:val="both"/>
        <w:rPr>
          <w:rFonts w:ascii="Calibri" w:eastAsia="Times New Roman" w:hAnsi="Calibri" w:cs="Calibri"/>
          <w:b/>
          <w:bCs/>
          <w:color w:val="870533" w:themeColor="accent4" w:themeShade="BF"/>
          <w:sz w:val="36"/>
          <w:szCs w:val="36"/>
          <w:rtl/>
        </w:rPr>
      </w:pPr>
      <w:r w:rsidRPr="00443AC3">
        <w:rPr>
          <w:rFonts w:ascii="Calibri" w:eastAsia="Times New Roman" w:hAnsi="Calibri" w:cs="Calibri"/>
          <w:b/>
          <w:bCs/>
          <w:color w:val="870533" w:themeColor="accent4" w:themeShade="BF"/>
          <w:sz w:val="36"/>
          <w:szCs w:val="36"/>
          <w:bdr w:val="none" w:sz="0" w:space="0" w:color="auto" w:frame="1"/>
          <w:rtl/>
        </w:rPr>
        <w:t>مزایا و معایب ماشین های خودران</w:t>
      </w:r>
    </w:p>
    <w:p w14:paraId="1C58402F"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ایمنی</w:t>
      </w:r>
    </w:p>
    <w:p w14:paraId="00A30573"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بهره وری</w:t>
      </w:r>
    </w:p>
    <w:p w14:paraId="0914AD00"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راحتی</w:t>
      </w:r>
    </w:p>
    <w:p w14:paraId="793D9085"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کارایی</w:t>
      </w:r>
    </w:p>
    <w:p w14:paraId="49DE3A83"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هزینه</w:t>
      </w:r>
    </w:p>
    <w:p w14:paraId="6D777CF1"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اعتماد</w:t>
      </w:r>
    </w:p>
    <w:p w14:paraId="1C012316"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معضلات اخلاقی</w:t>
      </w:r>
    </w:p>
    <w:p w14:paraId="72ABCE71"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مشکلات فنی</w:t>
      </w:r>
    </w:p>
    <w:p w14:paraId="441BC1E2"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قوانین و مقررات</w:t>
      </w:r>
    </w:p>
    <w:p w14:paraId="77E9C640" w14:textId="77777777" w:rsidR="00D452A1" w:rsidRDefault="00D452A1" w:rsidP="00CA3D89">
      <w:pPr>
        <w:ind w:left="360"/>
        <w:jc w:val="right"/>
      </w:pPr>
      <w:r w:rsidRPr="00CB4477">
        <w:rPr>
          <w:rFonts w:ascii="Calibri" w:eastAsia="Times New Roman" w:hAnsi="Calibri" w:cs="Calibri"/>
          <w:color w:val="1F1F1F"/>
          <w:sz w:val="30"/>
          <w:szCs w:val="30"/>
          <w:bdr w:val="none" w:sz="0" w:space="0" w:color="auto" w:frame="1"/>
          <w:rtl/>
        </w:rPr>
        <w:t>نگرانی های عمومی</w:t>
      </w:r>
    </w:p>
    <w:p w14:paraId="1605D748" w14:textId="77777777" w:rsidR="00FF773B" w:rsidRPr="00AD5211" w:rsidRDefault="00FF773B" w:rsidP="00443AC3">
      <w:pPr>
        <w:bidi/>
        <w:spacing w:after="240" w:line="240" w:lineRule="auto"/>
        <w:rPr>
          <w:rFonts w:ascii="Calibri" w:eastAsia="Times New Roman" w:hAnsi="Calibri" w:cs="Calibri"/>
          <w:color w:val="auto"/>
          <w:sz w:val="24"/>
          <w:szCs w:val="24"/>
        </w:rPr>
      </w:pPr>
    </w:p>
    <w:p w14:paraId="6119AA46" w14:textId="77777777" w:rsidR="0026609A" w:rsidRPr="00FF773B" w:rsidRDefault="0026609A" w:rsidP="00443AC3">
      <w:pPr>
        <w:bidi/>
        <w:spacing w:after="240" w:line="240" w:lineRule="auto"/>
        <w:rPr>
          <w:rFonts w:ascii="Calibri" w:eastAsia="Times New Roman" w:hAnsi="Calibri" w:cs="Calibri"/>
          <w:color w:val="auto"/>
          <w:sz w:val="24"/>
          <w:szCs w:val="24"/>
        </w:rPr>
      </w:pPr>
    </w:p>
    <w:p w14:paraId="6B0FD913" w14:textId="77777777" w:rsidR="0026609A" w:rsidRPr="00FF773B" w:rsidRDefault="0026609A" w:rsidP="00443AC3">
      <w:pPr>
        <w:bidi/>
        <w:spacing w:after="240" w:line="240" w:lineRule="auto"/>
        <w:rPr>
          <w:rFonts w:ascii="Calibri" w:eastAsia="Times New Roman" w:hAnsi="Calibri" w:cs="Calibri"/>
          <w:color w:val="auto"/>
          <w:sz w:val="24"/>
          <w:szCs w:val="24"/>
        </w:rPr>
      </w:pPr>
    </w:p>
    <w:p w14:paraId="682DD156" w14:textId="658F005A" w:rsidR="0026609A" w:rsidRPr="00FF773B" w:rsidRDefault="0026609A" w:rsidP="00443AC3">
      <w:pPr>
        <w:bidi/>
        <w:spacing w:after="240" w:line="240" w:lineRule="auto"/>
        <w:rPr>
          <w:rFonts w:ascii="Calibri" w:eastAsia="Times New Roman" w:hAnsi="Calibri" w:cs="Calibri"/>
          <w:b/>
          <w:bCs/>
          <w:color w:val="0070C0"/>
          <w:sz w:val="36"/>
          <w:szCs w:val="36"/>
        </w:rPr>
      </w:pPr>
      <w:r w:rsidRPr="00FF773B">
        <w:rPr>
          <w:rFonts w:ascii="Calibri" w:eastAsia="Times New Roman" w:hAnsi="Calibri" w:cs="Calibri"/>
          <w:b/>
          <w:bCs/>
          <w:color w:val="0070C0"/>
          <w:sz w:val="36"/>
          <w:szCs w:val="36"/>
        </w:rPr>
        <w:lastRenderedPageBreak/>
        <w:t>VR</w:t>
      </w:r>
      <w:r w:rsidRPr="00FF773B">
        <w:rPr>
          <w:rFonts w:ascii="Calibri" w:eastAsia="Times New Roman" w:hAnsi="Calibri" w:cs="Calibri"/>
          <w:b/>
          <w:bCs/>
          <w:color w:val="0070C0"/>
          <w:sz w:val="36"/>
          <w:szCs w:val="36"/>
          <w:rtl/>
        </w:rPr>
        <w:t xml:space="preserve"> و </w:t>
      </w:r>
      <w:r w:rsidRPr="00FF773B">
        <w:rPr>
          <w:rFonts w:ascii="Calibri" w:eastAsia="Times New Roman" w:hAnsi="Calibri" w:cs="Calibri"/>
          <w:b/>
          <w:bCs/>
          <w:color w:val="0070C0"/>
          <w:sz w:val="36"/>
          <w:szCs w:val="36"/>
        </w:rPr>
        <w:t>AR</w:t>
      </w:r>
      <w:r w:rsidRPr="00FF773B">
        <w:rPr>
          <w:rFonts w:ascii="Calibri" w:eastAsia="Times New Roman" w:hAnsi="Calibri" w:cs="Calibri"/>
          <w:b/>
          <w:bCs/>
          <w:color w:val="0070C0"/>
          <w:sz w:val="36"/>
          <w:szCs w:val="36"/>
          <w:rtl/>
        </w:rPr>
        <w:t xml:space="preserve"> در خودروهای خودران: آینده حمل و نقل</w:t>
      </w:r>
    </w:p>
    <w:p w14:paraId="31ED9BB2" w14:textId="77777777" w:rsidR="0026609A" w:rsidRPr="00FF773B" w:rsidRDefault="0026609A" w:rsidP="00443AC3">
      <w:pPr>
        <w:bidi/>
        <w:spacing w:after="240" w:line="240" w:lineRule="auto"/>
        <w:rPr>
          <w:rFonts w:ascii="Calibri" w:eastAsia="Times New Roman" w:hAnsi="Calibri" w:cs="Calibri"/>
          <w:color w:val="auto"/>
          <w:sz w:val="24"/>
          <w:szCs w:val="24"/>
        </w:rPr>
      </w:pPr>
    </w:p>
    <w:p w14:paraId="66AD464B"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واقعیت مجازی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و واقعیت افزوده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دو فناوری نوظهور هستند که پتانسیل تحول در بسیاری از صنایع را دارند. یکی از زمینه هایی که این فناوری ها می توانند بیشترین تأثیر را داشته باشند، صنعت خودروهای خودران است.</w:t>
      </w:r>
    </w:p>
    <w:p w14:paraId="206E9A71"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برای آموزش خودروهای خودران</w:t>
      </w:r>
    </w:p>
    <w:p w14:paraId="4E27A9CE"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را می توان برای آموزش خودروهای خودران به روشی ایمن و کارآمد استفاده کرد. با قرار دادن خودرو در سناریوهای رانندگی شبیه سازی شده، مهندسان می توانند پاسخ آن به شرایط مختلف، از جمله آب و هوای بد، ترافیک سنگین و موانع غیرمنتظره را آزمایش کنند. این می تواند به اطمینان از مجهز بودن خودرو برای مقابله با هر موقعیتی که ممکن است در جاده با آن مواجه شود کمک کند.</w:t>
      </w:r>
    </w:p>
    <w:p w14:paraId="62AA2BFC"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برای مثال، یک خودروی خودران می تواند در یک سناریوی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قرار گیرد که در آن با یک عابران پیاده روبرو می شود. خودرو باید بتواند تصمیم بگیرد که چگونه واکنش نشان دهد تا از برخورد جلوگیری کند. این سناریو را می توان در دنیای واقعی با خطرات زیادی برای انسان و خودرو تکرار کرد. اما با استفاده از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مهندسان می توانند این سناریو را ایمن و به طور مکرر آزمایش کنند.</w:t>
      </w:r>
    </w:p>
    <w:p w14:paraId="35664ED2"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ارائه اطلاعات به مسافران</w:t>
      </w:r>
    </w:p>
    <w:p w14:paraId="30EA93D3"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را می توان برای ارائه اطلاعات به مسافران در مورد محیط اطراف و وضعیت خودرو استفاده کرد. به عنوان مثال، نمایشگرهای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توانند نام خیابان های نزدیک، مکان نقاط مورد علاقه یا زمان تخمینی رسیدن خودرو را به مسافران نشان دهند. همچنین می توان از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برجسته کردن خطرات بالقوه، مانند عابران پیاده یا سایر وسایل نقلیه استفاده کرد.</w:t>
      </w:r>
    </w:p>
    <w:p w14:paraId="3235CEB5" w14:textId="77777777" w:rsidR="0026609A" w:rsidRPr="00FF773B" w:rsidRDefault="0026609A" w:rsidP="00443AC3">
      <w:pPr>
        <w:bidi/>
        <w:spacing w:before="360" w:after="240" w:line="240" w:lineRule="auto"/>
        <w:rPr>
          <w:rFonts w:ascii="Calibri" w:eastAsia="Times New Roman" w:hAnsi="Calibri" w:cs="Calibri"/>
          <w:color w:val="auto"/>
          <w:sz w:val="30"/>
          <w:szCs w:val="30"/>
        </w:rPr>
      </w:pPr>
      <w:r w:rsidRPr="00FF773B">
        <w:rPr>
          <w:rFonts w:ascii="Calibri" w:eastAsia="Times New Roman" w:hAnsi="Calibri" w:cs="Calibri"/>
          <w:color w:val="auto"/>
          <w:sz w:val="30"/>
          <w:szCs w:val="30"/>
          <w:rtl/>
        </w:rPr>
        <w:t xml:space="preserve">برای مثال، یک مسافر می تواند از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مشاهده مسیری که خودرو در حال طی کردن آن است استفاده کند. این می تواند به مسافر کمک کند تا بداند که خودرو کجا می رود و چه زمانی انتظار رسیدن به مقصد را دارد. همچنین،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تواند برای برجسته کردن خطرات بالقوه، مانند عابران پیاده یا سایر وسایل نقلیه استفاده شود. این می تواند به مسافر کمک کند تا از حوادث جلوگیری کند.</w:t>
      </w:r>
    </w:p>
    <w:p w14:paraId="16AEB1F5" w14:textId="77777777" w:rsidR="0026609A" w:rsidRPr="00FF773B" w:rsidRDefault="0026609A" w:rsidP="00443AC3">
      <w:pPr>
        <w:bidi/>
        <w:spacing w:before="360" w:after="240" w:line="240" w:lineRule="auto"/>
        <w:rPr>
          <w:rFonts w:ascii="Calibri" w:eastAsia="Times New Roman" w:hAnsi="Calibri" w:cs="Calibri"/>
          <w:color w:val="auto"/>
          <w:sz w:val="24"/>
          <w:szCs w:val="24"/>
        </w:rPr>
      </w:pPr>
    </w:p>
    <w:p w14:paraId="29EC6C9D" w14:textId="77777777" w:rsidR="0026609A" w:rsidRDefault="0026609A" w:rsidP="00443AC3">
      <w:pPr>
        <w:bidi/>
        <w:spacing w:before="360" w:after="240" w:line="240" w:lineRule="auto"/>
        <w:rPr>
          <w:rFonts w:ascii="Calibri" w:eastAsia="Times New Roman" w:hAnsi="Calibri" w:cs="Calibri"/>
          <w:color w:val="auto"/>
          <w:sz w:val="24"/>
          <w:szCs w:val="24"/>
          <w:rtl/>
        </w:rPr>
      </w:pPr>
    </w:p>
    <w:p w14:paraId="6CEEA56A" w14:textId="77777777" w:rsidR="00FF773B" w:rsidRPr="00FF773B" w:rsidRDefault="00FF773B" w:rsidP="00443AC3">
      <w:pPr>
        <w:bidi/>
        <w:spacing w:before="360" w:after="240" w:line="240" w:lineRule="auto"/>
        <w:rPr>
          <w:rFonts w:ascii="Calibri" w:eastAsia="Times New Roman" w:hAnsi="Calibri" w:cs="Calibri"/>
          <w:color w:val="auto"/>
          <w:sz w:val="24"/>
          <w:szCs w:val="24"/>
        </w:rPr>
      </w:pPr>
    </w:p>
    <w:p w14:paraId="5547D36A" w14:textId="77777777" w:rsidR="0026609A" w:rsidRDefault="0026609A" w:rsidP="00443AC3">
      <w:pPr>
        <w:bidi/>
        <w:spacing w:before="360" w:after="240" w:line="240" w:lineRule="auto"/>
        <w:rPr>
          <w:rFonts w:ascii="Calibri" w:eastAsia="Times New Roman" w:hAnsi="Calibri" w:cs="Calibri"/>
          <w:b/>
          <w:bCs/>
          <w:color w:val="0070C0"/>
          <w:sz w:val="36"/>
          <w:szCs w:val="36"/>
          <w:rtl/>
        </w:rPr>
      </w:pPr>
      <w:r w:rsidRPr="00FF773B">
        <w:rPr>
          <w:rFonts w:ascii="Calibri" w:eastAsia="Times New Roman" w:hAnsi="Calibri" w:cs="Calibri"/>
          <w:b/>
          <w:bCs/>
          <w:color w:val="0070C0"/>
          <w:sz w:val="36"/>
          <w:szCs w:val="36"/>
          <w:rtl/>
        </w:rPr>
        <w:lastRenderedPageBreak/>
        <w:t xml:space="preserve">آینده </w:t>
      </w:r>
      <w:r w:rsidRPr="00FF773B">
        <w:rPr>
          <w:rFonts w:ascii="Calibri" w:eastAsia="Times New Roman" w:hAnsi="Calibri" w:cs="Calibri"/>
          <w:b/>
          <w:bCs/>
          <w:color w:val="0070C0"/>
          <w:sz w:val="36"/>
          <w:szCs w:val="36"/>
        </w:rPr>
        <w:t>VR</w:t>
      </w:r>
      <w:r w:rsidRPr="00FF773B">
        <w:rPr>
          <w:rFonts w:ascii="Calibri" w:eastAsia="Times New Roman" w:hAnsi="Calibri" w:cs="Calibri"/>
          <w:b/>
          <w:bCs/>
          <w:color w:val="0070C0"/>
          <w:sz w:val="36"/>
          <w:szCs w:val="36"/>
          <w:rtl/>
        </w:rPr>
        <w:t xml:space="preserve"> و </w:t>
      </w:r>
      <w:r w:rsidRPr="00FF773B">
        <w:rPr>
          <w:rFonts w:ascii="Calibri" w:eastAsia="Times New Roman" w:hAnsi="Calibri" w:cs="Calibri"/>
          <w:b/>
          <w:bCs/>
          <w:color w:val="0070C0"/>
          <w:sz w:val="36"/>
          <w:szCs w:val="36"/>
        </w:rPr>
        <w:t>AR</w:t>
      </w:r>
      <w:r w:rsidRPr="00FF773B">
        <w:rPr>
          <w:rFonts w:ascii="Calibri" w:eastAsia="Times New Roman" w:hAnsi="Calibri" w:cs="Calibri"/>
          <w:b/>
          <w:bCs/>
          <w:color w:val="0070C0"/>
          <w:sz w:val="36"/>
          <w:szCs w:val="36"/>
          <w:rtl/>
        </w:rPr>
        <w:t xml:space="preserve"> در خودروهای خودران</w:t>
      </w:r>
    </w:p>
    <w:p w14:paraId="0F9F47A9" w14:textId="77777777" w:rsidR="00FF773B" w:rsidRPr="00FF773B" w:rsidRDefault="00FF773B" w:rsidP="00443AC3">
      <w:pPr>
        <w:bidi/>
        <w:spacing w:before="360" w:after="240" w:line="240" w:lineRule="auto"/>
        <w:rPr>
          <w:rFonts w:ascii="Calibri" w:eastAsia="Times New Roman" w:hAnsi="Calibri" w:cs="Calibri"/>
          <w:b/>
          <w:bCs/>
          <w:color w:val="0070C0"/>
          <w:sz w:val="36"/>
          <w:szCs w:val="36"/>
          <w:rtl/>
        </w:rPr>
      </w:pPr>
    </w:p>
    <w:p w14:paraId="3F86654C"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هنوز در مراحل اولیه توسعه هستند، اما پتانسیل ایجاد تحول در صنعت خودروهای خودران را دارند. با ادامه توسعه این فناوری ها، می توان انتظار داشت که نقش آنها در آینده حمل و نقل هر چه بیشتر شود.</w:t>
      </w:r>
    </w:p>
    <w:p w14:paraId="21E8DBA5"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در اینجا چند پیش بینی برای آینده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در خودروهای خودران آورده شده است:</w:t>
      </w:r>
    </w:p>
    <w:p w14:paraId="7D3F03E8" w14:textId="77777777" w:rsidR="0026609A" w:rsidRPr="00FF773B" w:rsidRDefault="0026609A" w:rsidP="00443AC3">
      <w:pPr>
        <w:numPr>
          <w:ilvl w:val="0"/>
          <w:numId w:val="1"/>
        </w:numPr>
        <w:bidi/>
        <w:spacing w:before="100" w:beforeAutospacing="1"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افزایش استفاده از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آموزش خودروهای خودران: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به تدریج به ابزارهای استاندارد برای آموزش خودروهای خودران تبدیل خواهند شد. این فناوری ها به مهندسان اجازه می دهند تا خودروهای خودران را در طیف وسیعی از سناریوهای رانندگی آزمایش کنند، که می تواند به بهبود ایمنی و عملکرد آنها کمک کند.</w:t>
      </w:r>
    </w:p>
    <w:p w14:paraId="7585D99B" w14:textId="77777777" w:rsidR="0026609A" w:rsidRPr="00FF773B" w:rsidRDefault="0026609A" w:rsidP="00443AC3">
      <w:pPr>
        <w:numPr>
          <w:ilvl w:val="0"/>
          <w:numId w:val="1"/>
        </w:numPr>
        <w:bidi/>
        <w:spacing w:before="100" w:beforeAutospacing="1"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 xml:space="preserve">توسعه کاربردهای جدید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برای خودروهای خودران: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به تدریج برای ارائه اطلاعات و خدمات جدید به رانندگان و مسافران استفاده خواهد شد. به عنوان مثال،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تواند برای برجسته کردن خطرات بالقوه، ارائه ناوبری و سرگرمی استفاده شود.</w:t>
      </w:r>
    </w:p>
    <w:p w14:paraId="2AFA191A" w14:textId="77777777" w:rsidR="0026609A" w:rsidRPr="00FF773B" w:rsidRDefault="0026609A" w:rsidP="00443AC3">
      <w:pPr>
        <w:numPr>
          <w:ilvl w:val="0"/>
          <w:numId w:val="1"/>
        </w:numPr>
        <w:bidi/>
        <w:spacing w:before="100" w:beforeAutospacing="1"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ظهور خودروهای خودران کاملاً خودران: </w:t>
      </w: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می توانند به توسعه خودروهای خودران کاملاً خودران کمک کنند. این فناوری ها به خودروهای خودران اجازه می دهند تا محیط اطراف خود را بهتر درک کنند و تصمیمات ایمن تری بگیرند.</w:t>
      </w:r>
    </w:p>
    <w:p w14:paraId="57A1D5C8"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فناوری های نوظهوری هستند که پتانسیل ایجاد تحول در صنعت خودروهای خودران را دارند. با ادامه توسعه این فناوری ها، می توان انتظار داشت که نقش آنها در آینده حمل و نقل هر چه بیشتر شود.</w:t>
      </w:r>
    </w:p>
    <w:p w14:paraId="7693439A" w14:textId="77777777" w:rsidR="0026609A" w:rsidRPr="00FF773B" w:rsidRDefault="0026609A" w:rsidP="00443AC3">
      <w:pPr>
        <w:bidi/>
        <w:spacing w:before="360" w:after="240" w:line="240" w:lineRule="auto"/>
        <w:rPr>
          <w:rFonts w:ascii="Calibri" w:eastAsia="Times New Roman" w:hAnsi="Calibri" w:cs="Calibri"/>
          <w:color w:val="auto"/>
          <w:sz w:val="30"/>
          <w:szCs w:val="30"/>
          <w:rtl/>
        </w:rPr>
      </w:pPr>
      <w:r w:rsidRPr="00FF773B">
        <w:rPr>
          <w:rFonts w:ascii="Calibri" w:eastAsia="Times New Roman" w:hAnsi="Calibri" w:cs="Calibri"/>
          <w:color w:val="auto"/>
          <w:sz w:val="30"/>
          <w:szCs w:val="30"/>
          <w:rtl/>
        </w:rPr>
        <w:t>نتیجه گیری</w:t>
      </w:r>
    </w:p>
    <w:p w14:paraId="0A956502" w14:textId="77777777" w:rsidR="0026609A" w:rsidRPr="00FF773B" w:rsidRDefault="0026609A" w:rsidP="00443AC3">
      <w:pPr>
        <w:bidi/>
        <w:spacing w:before="360" w:after="240" w:line="240" w:lineRule="auto"/>
        <w:rPr>
          <w:rFonts w:ascii="Calibri" w:eastAsia="Times New Roman" w:hAnsi="Calibri" w:cs="Calibri"/>
          <w:color w:val="auto"/>
          <w:sz w:val="24"/>
          <w:szCs w:val="24"/>
          <w:rtl/>
        </w:rPr>
      </w:pPr>
      <w:r w:rsidRPr="00FF773B">
        <w:rPr>
          <w:rFonts w:ascii="Calibri" w:eastAsia="Times New Roman" w:hAnsi="Calibri" w:cs="Calibri"/>
          <w:color w:val="auto"/>
          <w:sz w:val="30"/>
          <w:szCs w:val="30"/>
        </w:rPr>
        <w:t>VR</w:t>
      </w:r>
      <w:r w:rsidRPr="00FF773B">
        <w:rPr>
          <w:rFonts w:ascii="Calibri" w:eastAsia="Times New Roman" w:hAnsi="Calibri" w:cs="Calibri"/>
          <w:color w:val="auto"/>
          <w:sz w:val="30"/>
          <w:szCs w:val="30"/>
          <w:rtl/>
        </w:rPr>
        <w:t xml:space="preserve"> و </w:t>
      </w:r>
      <w:r w:rsidRPr="00FF773B">
        <w:rPr>
          <w:rFonts w:ascii="Calibri" w:eastAsia="Times New Roman" w:hAnsi="Calibri" w:cs="Calibri"/>
          <w:color w:val="auto"/>
          <w:sz w:val="30"/>
          <w:szCs w:val="30"/>
        </w:rPr>
        <w:t>AR</w:t>
      </w:r>
      <w:r w:rsidRPr="00FF773B">
        <w:rPr>
          <w:rFonts w:ascii="Calibri" w:eastAsia="Times New Roman" w:hAnsi="Calibri" w:cs="Calibri"/>
          <w:color w:val="auto"/>
          <w:sz w:val="30"/>
          <w:szCs w:val="30"/>
          <w:rtl/>
        </w:rPr>
        <w:t xml:space="preserve"> فناوری های قدرتمندی هستند که می توانند به بهبود ایمنی، کارایی و لذت رانندگی کمک کنند. با ادامه توسعه این فناوری ها، می توان انتظار داشت که نقش آنها در صنعت خودروهای خودران هر چه بیشتر شود</w:t>
      </w:r>
      <w:r w:rsidRPr="00FF773B">
        <w:rPr>
          <w:rFonts w:ascii="Calibri" w:eastAsia="Times New Roman" w:hAnsi="Calibri" w:cs="Calibri"/>
          <w:color w:val="auto"/>
          <w:sz w:val="24"/>
          <w:szCs w:val="24"/>
          <w:rtl/>
        </w:rPr>
        <w:t>.</w:t>
      </w:r>
    </w:p>
    <w:p w14:paraId="055CB879" w14:textId="77777777" w:rsidR="00E94B5F" w:rsidRPr="00FF773B" w:rsidRDefault="00E94B5F" w:rsidP="00443AC3">
      <w:pPr>
        <w:spacing w:after="240"/>
        <w:jc w:val="center"/>
        <w:rPr>
          <w:rFonts w:ascii="Calibri" w:hAnsi="Calibri" w:cs="Calibri"/>
          <w:rtl/>
        </w:rPr>
      </w:pPr>
    </w:p>
    <w:p w14:paraId="1087127F" w14:textId="77777777" w:rsidR="005C1A8F" w:rsidRPr="00FF773B" w:rsidRDefault="005C1A8F" w:rsidP="00443AC3">
      <w:pPr>
        <w:spacing w:after="240"/>
        <w:jc w:val="center"/>
        <w:rPr>
          <w:rFonts w:ascii="Calibri" w:hAnsi="Calibri" w:cs="Calibri"/>
          <w:rtl/>
        </w:rPr>
      </w:pPr>
    </w:p>
    <w:p w14:paraId="4C29052E" w14:textId="77777777" w:rsidR="005C1A8F" w:rsidRPr="00FF773B" w:rsidRDefault="005C1A8F" w:rsidP="00443AC3">
      <w:pPr>
        <w:spacing w:after="240"/>
        <w:jc w:val="center"/>
        <w:rPr>
          <w:rFonts w:ascii="Calibri" w:hAnsi="Calibri" w:cs="Calibri"/>
          <w:rtl/>
        </w:rPr>
      </w:pPr>
    </w:p>
    <w:p w14:paraId="30B836C4" w14:textId="77777777" w:rsidR="005C1A8F" w:rsidRPr="00FF773B" w:rsidRDefault="005C1A8F" w:rsidP="00443AC3">
      <w:pPr>
        <w:spacing w:after="240"/>
        <w:jc w:val="center"/>
        <w:rPr>
          <w:rFonts w:ascii="Calibri" w:hAnsi="Calibri" w:cs="Calibri"/>
          <w:rtl/>
        </w:rPr>
      </w:pPr>
    </w:p>
    <w:p w14:paraId="1E07BE2F" w14:textId="77777777" w:rsidR="008958ED" w:rsidRPr="00214E00" w:rsidRDefault="008958ED" w:rsidP="00443AC3">
      <w:pPr>
        <w:spacing w:after="240"/>
        <w:jc w:val="right"/>
        <w:rPr>
          <w:rFonts w:ascii="Calibri" w:eastAsia="Times New Roman" w:hAnsi="Calibri" w:cs="Calibri"/>
          <w:b/>
          <w:bCs/>
          <w:color w:val="0070C0"/>
          <w:sz w:val="36"/>
          <w:szCs w:val="36"/>
          <w:rtl/>
        </w:rPr>
      </w:pPr>
      <w:r w:rsidRPr="00214E00">
        <w:rPr>
          <w:rFonts w:ascii="Calibri" w:eastAsia="Times New Roman" w:hAnsi="Calibri" w:cs="Calibri"/>
          <w:b/>
          <w:bCs/>
          <w:color w:val="0070C0"/>
          <w:sz w:val="36"/>
          <w:szCs w:val="36"/>
          <w:rtl/>
        </w:rPr>
        <w:lastRenderedPageBreak/>
        <w:t>مزایای استفاده از هوش مصنوعی برای ماشین های خودران عبارتند از:</w:t>
      </w:r>
    </w:p>
    <w:p w14:paraId="2A17D33D"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توانایی تصمیم گیری سریع و دقیق: هوش مصنوعی می تواند از طریق یادگیری ماشین و پردازش داده های عظیم، الگوهای را شناسایی و تصمیمات را سریع و دقیق بگیرد. این امر برای ماشین های خودران ضروری است، زیرا باید در شرایط پیچیده و سریع تغییر ناگهانی تصمیمات بگیرند.</w:t>
      </w:r>
    </w:p>
    <w:p w14:paraId="6F0F8D8B"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توانایی سازگاری با شرایط جدید: هوش مصنوعی می تواند به سرعت با شرایط جدید سازگار شود. این امر برای ماشین های خودران ضروری است، زیرا باید با شرایط مختلف محیطی، مانند آب و هوا، ترافیک و وضعیت جاده، سازگار شوند.</w:t>
      </w:r>
    </w:p>
    <w:p w14:paraId="42B60B27"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توانایی یادگیری از تجربه: هوش مصنوعی می تواند از تجربه خود بیاموزد و عملکرد خود را بهبود بخشد. این امر برای ماشین های خودران ضروری است، زیرا باید با گذشت زمان ایمن تر و کارآمدتر شوند.</w:t>
      </w:r>
    </w:p>
    <w:p w14:paraId="5CD6A22B"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در اینجا برخی از کاربردهای خاص هوش مصنوعی برای ماشین های خودران آورده شده است:</w:t>
      </w:r>
    </w:p>
    <w:p w14:paraId="31184502"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 xml:space="preserve">ناوبری: هوش مصنوعی می تواند برای هدایت ماشین های خودران در جاده استفاده شود. این کار با استفاده از داده های </w:t>
      </w:r>
      <w:r w:rsidRPr="00FF773B">
        <w:rPr>
          <w:rFonts w:ascii="Calibri" w:eastAsia="Times New Roman" w:hAnsi="Calibri" w:cs="Calibri"/>
          <w:color w:val="161718" w:themeColor="text1"/>
          <w:sz w:val="30"/>
          <w:szCs w:val="30"/>
        </w:rPr>
        <w:t>GPS</w:t>
      </w:r>
      <w:r w:rsidRPr="00FF773B">
        <w:rPr>
          <w:rFonts w:ascii="Calibri" w:eastAsia="Times New Roman" w:hAnsi="Calibri" w:cs="Calibri"/>
          <w:color w:val="161718" w:themeColor="text1"/>
          <w:sz w:val="30"/>
          <w:szCs w:val="30"/>
          <w:rtl/>
        </w:rPr>
        <w:t>، دوربین ها و سنسورهای دیگر انجام می شود.</w:t>
      </w:r>
    </w:p>
    <w:p w14:paraId="0B1C1B19"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ترمز اضطراری: هوش مصنوعی می تواند برای تشخیص خطرات احتمالی و ترمز اضطراری ماشین های خودران استفاده شود. این کار با استفاده از دوربین ها و سنسورهای دیگر انجام می شود.</w:t>
      </w:r>
    </w:p>
    <w:p w14:paraId="5048387E"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 xml:space="preserve">کنترل سرعت: هوش مصنوعی می تواند برای کنترل سرعت ماشین های خودران استفاده شود. این کار با استفاده از داده های </w:t>
      </w:r>
      <w:r w:rsidRPr="00FF773B">
        <w:rPr>
          <w:rFonts w:ascii="Calibri" w:eastAsia="Times New Roman" w:hAnsi="Calibri" w:cs="Calibri"/>
          <w:color w:val="161718" w:themeColor="text1"/>
          <w:sz w:val="30"/>
          <w:szCs w:val="30"/>
        </w:rPr>
        <w:t>GPS</w:t>
      </w:r>
      <w:r w:rsidRPr="00FF773B">
        <w:rPr>
          <w:rFonts w:ascii="Calibri" w:eastAsia="Times New Roman" w:hAnsi="Calibri" w:cs="Calibri"/>
          <w:color w:val="161718" w:themeColor="text1"/>
          <w:sz w:val="30"/>
          <w:szCs w:val="30"/>
          <w:rtl/>
        </w:rPr>
        <w:t>، دوربین ها و سنسورهای دیگر انجام می شود.</w:t>
      </w:r>
    </w:p>
    <w:p w14:paraId="7DAC0C44"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پارک کردن: هوش مصنوعی می تواند برای پارک کردن ماشین های خودران استفاده شود. این کار با استفاده از دوربین ها و سنسورهای دیگر انجام می شود.</w:t>
      </w:r>
    </w:p>
    <w:p w14:paraId="4C5F8C61" w14:textId="77777777" w:rsidR="008958ED" w:rsidRPr="00FF773B" w:rsidRDefault="008958ED" w:rsidP="00443AC3">
      <w:pPr>
        <w:spacing w:after="240"/>
        <w:jc w:val="right"/>
        <w:rPr>
          <w:rFonts w:ascii="Calibri" w:eastAsia="Times New Roman" w:hAnsi="Calibri" w:cs="Calibri"/>
          <w:color w:val="161718" w:themeColor="text1"/>
          <w:sz w:val="30"/>
          <w:szCs w:val="30"/>
          <w:rtl/>
        </w:rPr>
      </w:pPr>
      <w:r w:rsidRPr="00FF773B">
        <w:rPr>
          <w:rFonts w:ascii="Calibri" w:eastAsia="Times New Roman" w:hAnsi="Calibri" w:cs="Calibri"/>
          <w:color w:val="161718" w:themeColor="text1"/>
          <w:sz w:val="30"/>
          <w:szCs w:val="30"/>
          <w:rtl/>
        </w:rPr>
        <w:t>با این حال، هوش مصنوعی نیز چالش هایی را برای ماشین های خودران ایجاد می کند. یکی از چالش ها این است که هوش مصنوعی می تواند به ندرت اشتباه کند. این امر می تواند منجر به حوادث شود، به خصوص اگر ماشین خودران در شرایط پیچیده یا خطرناک قرار داشته باشد. چالش دیگر این است که هوش مصنوعی می تواند قابل هک باشد. این امر می تواند منجر به آسیب رساندن به ماشین های خودران یا کنترل آنها توسط افراد مخرب شود.</w:t>
      </w:r>
    </w:p>
    <w:p w14:paraId="66420AB6" w14:textId="09B8E446" w:rsidR="008958ED" w:rsidRPr="00FF773B" w:rsidRDefault="008958ED" w:rsidP="00443AC3">
      <w:pPr>
        <w:spacing w:after="240"/>
        <w:jc w:val="right"/>
        <w:rPr>
          <w:rFonts w:ascii="Calibri" w:eastAsia="Times New Roman" w:hAnsi="Calibri" w:cs="Calibri"/>
          <w:color w:val="161718" w:themeColor="text1"/>
          <w:sz w:val="30"/>
          <w:szCs w:val="30"/>
        </w:rPr>
      </w:pPr>
      <w:r w:rsidRPr="00FF773B">
        <w:rPr>
          <w:rFonts w:ascii="Calibri" w:eastAsia="Times New Roman" w:hAnsi="Calibri" w:cs="Calibri"/>
          <w:color w:val="161718" w:themeColor="text1"/>
          <w:sz w:val="30"/>
          <w:szCs w:val="30"/>
          <w:rtl/>
        </w:rPr>
        <w:t>در مجموع، هوش مصنوعی پتانسیل زیادی برای بهبود ایمنی و کارایی ماشین های خودران دارد. با این حال، چالش هایی نیز وجود دارد که باید برطرف شوند. با پیشرفت هوش مصنوعی و کاهش هزینه های آن، انتظار می رود که ماشین های خودران به طور فزاینده ای از هوش مصنوعی استفاده کنند.</w:t>
      </w:r>
    </w:p>
    <w:p w14:paraId="3AD738D4" w14:textId="77777777" w:rsidR="008958ED" w:rsidRPr="00FF773B" w:rsidRDefault="008958ED" w:rsidP="00443AC3">
      <w:pPr>
        <w:bidi/>
        <w:spacing w:after="240" w:line="450" w:lineRule="atLeast"/>
        <w:rPr>
          <w:rFonts w:ascii="Calibri" w:eastAsia="Times New Roman" w:hAnsi="Calibri" w:cs="Calibri"/>
          <w:b/>
          <w:bCs/>
          <w:color w:val="0070C0"/>
          <w:sz w:val="40"/>
          <w:szCs w:val="40"/>
          <w:rtl/>
        </w:rPr>
      </w:pPr>
      <w:r w:rsidRPr="008958ED">
        <w:rPr>
          <w:rFonts w:ascii="Calibri" w:eastAsia="Times New Roman" w:hAnsi="Calibri" w:cs="Calibri"/>
          <w:b/>
          <w:bCs/>
          <w:color w:val="0070C0"/>
          <w:sz w:val="40"/>
          <w:szCs w:val="40"/>
        </w:rPr>
        <w:lastRenderedPageBreak/>
        <w:t>PEAS</w:t>
      </w:r>
    </w:p>
    <w:p w14:paraId="29991649" w14:textId="67A833C7" w:rsidR="008958ED" w:rsidRPr="008958ED" w:rsidRDefault="008958ED" w:rsidP="00443AC3">
      <w:pPr>
        <w:bidi/>
        <w:spacing w:after="240" w:line="450" w:lineRule="atLeast"/>
        <w:rPr>
          <w:rFonts w:ascii="Calibri" w:eastAsia="Times New Roman" w:hAnsi="Calibri" w:cs="Calibri"/>
          <w:color w:val="1F1F1F"/>
          <w:sz w:val="30"/>
          <w:szCs w:val="30"/>
        </w:rPr>
      </w:pPr>
      <w:r w:rsidRPr="008958ED">
        <w:rPr>
          <w:rFonts w:ascii="Calibri" w:eastAsia="Times New Roman" w:hAnsi="Calibri" w:cs="Calibri"/>
          <w:color w:val="1F1F1F"/>
          <w:sz w:val="30"/>
          <w:szCs w:val="30"/>
          <w:rtl/>
        </w:rPr>
        <w:t xml:space="preserve"> مخفف </w:t>
      </w:r>
      <w:r w:rsidRPr="008958ED">
        <w:rPr>
          <w:rFonts w:ascii="Calibri" w:eastAsia="Times New Roman" w:hAnsi="Calibri" w:cs="Calibri"/>
          <w:color w:val="1F1F1F"/>
          <w:sz w:val="30"/>
          <w:szCs w:val="30"/>
        </w:rPr>
        <w:t>Performance</w:t>
      </w:r>
      <w:r w:rsidRPr="008958ED">
        <w:rPr>
          <w:rFonts w:ascii="Calibri" w:eastAsia="Times New Roman" w:hAnsi="Calibri" w:cs="Calibri"/>
          <w:color w:val="1F1F1F"/>
          <w:sz w:val="30"/>
          <w:szCs w:val="30"/>
          <w:rtl/>
        </w:rPr>
        <w:t xml:space="preserve"> (عملکرد)، </w:t>
      </w:r>
      <w:r w:rsidRPr="008958ED">
        <w:rPr>
          <w:rFonts w:ascii="Calibri" w:eastAsia="Times New Roman" w:hAnsi="Calibri" w:cs="Calibri"/>
          <w:color w:val="1F1F1F"/>
          <w:sz w:val="30"/>
          <w:szCs w:val="30"/>
        </w:rPr>
        <w:t>Environment</w:t>
      </w:r>
      <w:r w:rsidRPr="008958ED">
        <w:rPr>
          <w:rFonts w:ascii="Calibri" w:eastAsia="Times New Roman" w:hAnsi="Calibri" w:cs="Calibri"/>
          <w:color w:val="1F1F1F"/>
          <w:sz w:val="30"/>
          <w:szCs w:val="30"/>
          <w:rtl/>
        </w:rPr>
        <w:t xml:space="preserve"> (محیط)، </w:t>
      </w:r>
      <w:r w:rsidRPr="008958ED">
        <w:rPr>
          <w:rFonts w:ascii="Calibri" w:eastAsia="Times New Roman" w:hAnsi="Calibri" w:cs="Calibri"/>
          <w:color w:val="1F1F1F"/>
          <w:sz w:val="30"/>
          <w:szCs w:val="30"/>
        </w:rPr>
        <w:t>Actuators</w:t>
      </w:r>
      <w:r w:rsidRPr="008958ED">
        <w:rPr>
          <w:rFonts w:ascii="Calibri" w:eastAsia="Times New Roman" w:hAnsi="Calibri" w:cs="Calibri"/>
          <w:color w:val="1F1F1F"/>
          <w:sz w:val="30"/>
          <w:szCs w:val="30"/>
          <w:rtl/>
        </w:rPr>
        <w:t xml:space="preserve"> (محرک ها) و </w:t>
      </w:r>
      <w:r w:rsidRPr="008958ED">
        <w:rPr>
          <w:rFonts w:ascii="Calibri" w:eastAsia="Times New Roman" w:hAnsi="Calibri" w:cs="Calibri"/>
          <w:color w:val="1F1F1F"/>
          <w:sz w:val="30"/>
          <w:szCs w:val="30"/>
        </w:rPr>
        <w:t>Sensors</w:t>
      </w:r>
      <w:r w:rsidRPr="008958ED">
        <w:rPr>
          <w:rFonts w:ascii="Calibri" w:eastAsia="Times New Roman" w:hAnsi="Calibri" w:cs="Calibri"/>
          <w:color w:val="1F1F1F"/>
          <w:sz w:val="30"/>
          <w:szCs w:val="30"/>
          <w:rtl/>
        </w:rPr>
        <w:t xml:space="preserve"> (سنسورها) است. این یک چارچوب برای توصیف و تجزیه و تحلیل عامل های هوشمند، از جمله خودروهای خودران است.</w:t>
      </w:r>
    </w:p>
    <w:p w14:paraId="70F8A54A" w14:textId="77777777"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عملکرد</w:t>
      </w:r>
      <w:r w:rsidRPr="008958ED">
        <w:rPr>
          <w:rFonts w:ascii="Calibri" w:eastAsia="Times New Roman" w:hAnsi="Calibri" w:cs="Calibri"/>
          <w:color w:val="1F1F1F"/>
          <w:sz w:val="30"/>
          <w:szCs w:val="30"/>
          <w:bdr w:val="none" w:sz="0" w:space="0" w:color="auto" w:frame="1"/>
          <w:rtl/>
        </w:rPr>
        <w:t>:</w:t>
      </w:r>
    </w:p>
    <w:p w14:paraId="0DE9FF9F"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ایمنی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بدون ایجاد تصادف یا آسیب به عابران پیاده یا سایر وسایل نقلیه، ایمن حرکت کند.</w:t>
      </w:r>
    </w:p>
    <w:p w14:paraId="6500346D"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بهره وری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مسیرها را به طور کارآمد برنامه ریزی و اجرا کند و زمان سفر و مصرف انرژی را به حداقل برساند.</w:t>
      </w:r>
    </w:p>
    <w:p w14:paraId="53E8263E"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راحتی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سواری راحت را برای مسافران فراهم کند و از شتاب ناگهانی، ترمز یا حرکات تند جلوگیری کند.</w:t>
      </w:r>
    </w:p>
    <w:p w14:paraId="0C1000E7" w14:textId="77777777" w:rsidR="008958ED" w:rsidRPr="008958ED" w:rsidRDefault="008958ED" w:rsidP="00443AC3">
      <w:pPr>
        <w:numPr>
          <w:ilvl w:val="0"/>
          <w:numId w:val="4"/>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قانونی بودن</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از تمام قوانین و مقررات راهنمایی و رانندگی پیروی کند.</w:t>
      </w:r>
    </w:p>
    <w:p w14:paraId="5CFF525E" w14:textId="77777777"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محیط</w:t>
      </w:r>
      <w:r w:rsidRPr="008958ED">
        <w:rPr>
          <w:rFonts w:ascii="Calibri" w:eastAsia="Times New Roman" w:hAnsi="Calibri" w:cs="Calibri"/>
          <w:color w:val="1F1F1F"/>
          <w:sz w:val="30"/>
          <w:szCs w:val="30"/>
          <w:bdr w:val="none" w:sz="0" w:space="0" w:color="auto" w:frame="1"/>
          <w:rtl/>
        </w:rPr>
        <w:t>:</w:t>
      </w:r>
    </w:p>
    <w:p w14:paraId="4A07BFAF"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جاده ها</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انواع مختلف جاده ها از جمله بزرگراه ها، خیابان های شهری و جاده های روستایی را طی کند.</w:t>
      </w:r>
    </w:p>
    <w:p w14:paraId="265166C1"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ترافیک</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شرایط مختلف ترافیکی از جمله ازدحام، ادغام و تغییر خط را مدیریت کند.</w:t>
      </w:r>
    </w:p>
    <w:p w14:paraId="1BDFCD36"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عابران پیاده</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عابران پیاده، دوچرخه سواران و سایر کاربران آسیب پذیر جاده را تشخیص داده و از آنها اجتناب کند.</w:t>
      </w:r>
    </w:p>
    <w:p w14:paraId="73D054F3" w14:textId="77777777" w:rsidR="008958ED" w:rsidRPr="008958ED" w:rsidRDefault="008958ED" w:rsidP="00443AC3">
      <w:pPr>
        <w:numPr>
          <w:ilvl w:val="0"/>
          <w:numId w:val="5"/>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شرایط آب و هوایی</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در شرایط مختلف آب و هوایی از جمله باران، برف و مه کار کند.</w:t>
      </w:r>
    </w:p>
    <w:p w14:paraId="1A57E14B" w14:textId="77777777"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محرک ها:</w:t>
      </w:r>
    </w:p>
    <w:p w14:paraId="386ACD31"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فرمان</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فرمان را برای هدایت خودرو کنترل کند.</w:t>
      </w:r>
    </w:p>
    <w:p w14:paraId="744EAD8F"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lastRenderedPageBreak/>
        <w:t>شتاب دهنده:</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tl/>
        </w:rPr>
        <w:t>خودروی خودران باید بتواند شتاب دهنده را برای کنترل سرعت خودرو کنترل کند.</w:t>
      </w:r>
    </w:p>
    <w:p w14:paraId="09654236"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ترمزها</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ترمزها را برای کاهش سرعت یا توقف خودرو کنترل کند.</w:t>
      </w:r>
    </w:p>
    <w:p w14:paraId="0CA9BD74"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سیگنال ها</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چراغ های راهنما و چراغ های خطر را برای برقراری ارتباط با سایر رانندگان کار کند.</w:t>
      </w:r>
    </w:p>
    <w:p w14:paraId="66D5C894" w14:textId="77777777" w:rsidR="008958ED" w:rsidRPr="008958ED" w:rsidRDefault="008958ED" w:rsidP="00443AC3">
      <w:pPr>
        <w:numPr>
          <w:ilvl w:val="0"/>
          <w:numId w:val="6"/>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بوق</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خودروی خودران باید بتواند از بوق برای هشدار به سایر رانندگان یا عابران پیاده استفاده کند.</w:t>
      </w:r>
    </w:p>
    <w:p w14:paraId="70AC04CC" w14:textId="77777777" w:rsidR="008958ED" w:rsidRPr="00FF773B" w:rsidRDefault="008958ED" w:rsidP="00443AC3">
      <w:pPr>
        <w:bidi/>
        <w:spacing w:after="240" w:line="450" w:lineRule="atLeast"/>
        <w:rPr>
          <w:rFonts w:ascii="Calibri" w:eastAsia="Times New Roman" w:hAnsi="Calibri" w:cs="Calibri"/>
          <w:color w:val="1F1F1F"/>
          <w:sz w:val="30"/>
          <w:szCs w:val="30"/>
          <w:bdr w:val="none" w:sz="0" w:space="0" w:color="auto" w:frame="1"/>
          <w:rtl/>
        </w:rPr>
      </w:pPr>
    </w:p>
    <w:p w14:paraId="327CD3DF" w14:textId="0BFFD571" w:rsidR="008958ED" w:rsidRPr="008958ED" w:rsidRDefault="008958ED"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سنسورها:</w:t>
      </w:r>
    </w:p>
    <w:p w14:paraId="79D8E062"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دوربین ها:</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tl/>
        </w:rPr>
        <w:t>دوربین ها اطلاعات بصری در مورد محیط، از جمله علائم جاده، علائم راهنمایی و رانندگی و سایر وسایل نقلیه را ارائه می دهند.</w:t>
      </w:r>
    </w:p>
    <w:p w14:paraId="10250FA8"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LIDAR</w:t>
      </w:r>
      <w:r w:rsidRPr="004420DD">
        <w:rPr>
          <w:rFonts w:ascii="Calibri" w:eastAsia="Times New Roman" w:hAnsi="Calibri" w:cs="Calibri"/>
          <w:color w:val="F73A7D" w:themeColor="accent6" w:themeTint="99"/>
          <w:sz w:val="30"/>
          <w:szCs w:val="30"/>
          <w:bdr w:val="none" w:sz="0" w:space="0" w:color="auto" w:frame="1"/>
          <w:rtl/>
        </w:rPr>
        <w:t xml:space="preserve"> (تشخیص نور و محدوده):</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Pr>
        <w:t>LIDAR</w:t>
      </w:r>
      <w:r w:rsidRPr="008958ED">
        <w:rPr>
          <w:rFonts w:ascii="Calibri" w:eastAsia="Times New Roman" w:hAnsi="Calibri" w:cs="Calibri"/>
          <w:color w:val="1F1F1F"/>
          <w:sz w:val="30"/>
          <w:szCs w:val="30"/>
          <w:rtl/>
        </w:rPr>
        <w:t xml:space="preserve"> از لیزر برای ایجاد نقشه سه بعدی از محیط استفاده می کند و اندازه گیری دقیق فاصله تا اجسام را ارائه می دهد.</w:t>
      </w:r>
    </w:p>
    <w:p w14:paraId="78D663D7"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RADAR</w:t>
      </w:r>
      <w:r w:rsidRPr="004420DD">
        <w:rPr>
          <w:rFonts w:ascii="Calibri" w:eastAsia="Times New Roman" w:hAnsi="Calibri" w:cs="Calibri"/>
          <w:color w:val="F73A7D" w:themeColor="accent6" w:themeTint="99"/>
          <w:sz w:val="30"/>
          <w:szCs w:val="30"/>
          <w:bdr w:val="none" w:sz="0" w:space="0" w:color="auto" w:frame="1"/>
          <w:rtl/>
        </w:rPr>
        <w:t xml:space="preserve"> </w:t>
      </w:r>
      <w:r w:rsidRPr="008958ED">
        <w:rPr>
          <w:rFonts w:ascii="Calibri" w:eastAsia="Times New Roman" w:hAnsi="Calibri" w:cs="Calibri"/>
          <w:color w:val="1F1F1F"/>
          <w:sz w:val="30"/>
          <w:szCs w:val="30"/>
          <w:bdr w:val="none" w:sz="0" w:space="0" w:color="auto" w:frame="1"/>
          <w:rtl/>
        </w:rPr>
        <w:t>(</w:t>
      </w:r>
      <w:r w:rsidRPr="004420DD">
        <w:rPr>
          <w:rFonts w:ascii="Calibri" w:eastAsia="Times New Roman" w:hAnsi="Calibri" w:cs="Calibri"/>
          <w:color w:val="F73A7D" w:themeColor="accent6" w:themeTint="99"/>
          <w:sz w:val="30"/>
          <w:szCs w:val="30"/>
          <w:bdr w:val="none" w:sz="0" w:space="0" w:color="auto" w:frame="1"/>
          <w:rtl/>
        </w:rPr>
        <w:t>تشخیص و محدوده رادیویی):</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Pr>
        <w:t>RADAR</w:t>
      </w:r>
      <w:r w:rsidRPr="008958ED">
        <w:rPr>
          <w:rFonts w:ascii="Calibri" w:eastAsia="Times New Roman" w:hAnsi="Calibri" w:cs="Calibri"/>
          <w:color w:val="1F1F1F"/>
          <w:sz w:val="30"/>
          <w:szCs w:val="30"/>
          <w:rtl/>
        </w:rPr>
        <w:t xml:space="preserve"> از امواج رادیویی برای تشخیص اشیاء، به ویژه در شرایط دید کم استفاده می کند.</w:t>
      </w:r>
    </w:p>
    <w:p w14:paraId="53C117B4"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GPS</w:t>
      </w:r>
      <w:r w:rsidRPr="004420DD">
        <w:rPr>
          <w:rFonts w:ascii="Calibri" w:eastAsia="Times New Roman" w:hAnsi="Calibri" w:cs="Calibri"/>
          <w:color w:val="F73A7D" w:themeColor="accent6" w:themeTint="99"/>
          <w:sz w:val="30"/>
          <w:szCs w:val="30"/>
          <w:bdr w:val="none" w:sz="0" w:space="0" w:color="auto" w:frame="1"/>
          <w:rtl/>
        </w:rPr>
        <w:t xml:space="preserve"> (سیستم موقعیت یاب جهانی):</w:t>
      </w:r>
      <w:r w:rsidRPr="004420DD">
        <w:rPr>
          <w:rFonts w:ascii="Calibri" w:eastAsia="Times New Roman" w:hAnsi="Calibri" w:cs="Calibri"/>
          <w:color w:val="F73A7D" w:themeColor="accent6" w:themeTint="99"/>
          <w:sz w:val="30"/>
          <w:szCs w:val="30"/>
          <w:rtl/>
        </w:rPr>
        <w:t xml:space="preserve"> </w:t>
      </w:r>
      <w:r w:rsidRPr="008958ED">
        <w:rPr>
          <w:rFonts w:ascii="Calibri" w:eastAsia="Times New Roman" w:hAnsi="Calibri" w:cs="Calibri"/>
          <w:color w:val="1F1F1F"/>
          <w:sz w:val="30"/>
          <w:szCs w:val="30"/>
        </w:rPr>
        <w:t>GPS</w:t>
      </w:r>
      <w:r w:rsidRPr="008958ED">
        <w:rPr>
          <w:rFonts w:ascii="Calibri" w:eastAsia="Times New Roman" w:hAnsi="Calibri" w:cs="Calibri"/>
          <w:color w:val="1F1F1F"/>
          <w:sz w:val="30"/>
          <w:szCs w:val="30"/>
          <w:rtl/>
        </w:rPr>
        <w:t xml:space="preserve"> موقعیت خودرو را ارائه می دهد و به ناوبری کمک می کند.</w:t>
      </w:r>
    </w:p>
    <w:p w14:paraId="31B7441C"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سونار</w:t>
      </w:r>
      <w:r w:rsidRPr="008958ED">
        <w:rPr>
          <w:rFonts w:ascii="Calibri" w:eastAsia="Times New Roman" w:hAnsi="Calibri" w:cs="Calibri"/>
          <w:color w:val="1F1F1F"/>
          <w:sz w:val="30"/>
          <w:szCs w:val="30"/>
          <w:bdr w:val="none" w:sz="0" w:space="0" w:color="auto" w:frame="1"/>
          <w:rtl/>
        </w:rPr>
        <w:t>:</w:t>
      </w:r>
      <w:r w:rsidRPr="008958ED">
        <w:rPr>
          <w:rFonts w:ascii="Calibri" w:eastAsia="Times New Roman" w:hAnsi="Calibri" w:cs="Calibri"/>
          <w:color w:val="1F1F1F"/>
          <w:sz w:val="30"/>
          <w:szCs w:val="30"/>
          <w:rtl/>
        </w:rPr>
        <w:t xml:space="preserve"> سونار از امواج صوتی برای تشخیص اجسام مجاور، به ویژه در موقعیت های پارک استفاده می کند.</w:t>
      </w:r>
    </w:p>
    <w:p w14:paraId="5EBCB957" w14:textId="77777777" w:rsidR="008958ED" w:rsidRPr="008958ED" w:rsidRDefault="008958ED" w:rsidP="00443AC3">
      <w:pPr>
        <w:numPr>
          <w:ilvl w:val="0"/>
          <w:numId w:val="7"/>
        </w:num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Pr>
        <w:t>IMU</w:t>
      </w:r>
      <w:r w:rsidRPr="004420DD">
        <w:rPr>
          <w:rFonts w:ascii="Calibri" w:eastAsia="Times New Roman" w:hAnsi="Calibri" w:cs="Calibri"/>
          <w:color w:val="F73A7D" w:themeColor="accent6" w:themeTint="99"/>
          <w:sz w:val="30"/>
          <w:szCs w:val="30"/>
          <w:bdr w:val="none" w:sz="0" w:space="0" w:color="auto" w:frame="1"/>
          <w:rtl/>
        </w:rPr>
        <w:t xml:space="preserve"> (واحد اندازه گیری اینرسی):</w:t>
      </w:r>
      <w:r w:rsidRPr="008958ED">
        <w:rPr>
          <w:rFonts w:ascii="Calibri" w:eastAsia="Times New Roman" w:hAnsi="Calibri" w:cs="Calibri"/>
          <w:color w:val="1F1F1F"/>
          <w:sz w:val="30"/>
          <w:szCs w:val="30"/>
          <w:rtl/>
        </w:rPr>
        <w:t xml:space="preserve"> </w:t>
      </w:r>
      <w:r w:rsidRPr="008958ED">
        <w:rPr>
          <w:rFonts w:ascii="Calibri" w:eastAsia="Times New Roman" w:hAnsi="Calibri" w:cs="Calibri"/>
          <w:color w:val="1F1F1F"/>
          <w:sz w:val="30"/>
          <w:szCs w:val="30"/>
        </w:rPr>
        <w:t>IMU</w:t>
      </w:r>
      <w:r w:rsidRPr="008958ED">
        <w:rPr>
          <w:rFonts w:ascii="Calibri" w:eastAsia="Times New Roman" w:hAnsi="Calibri" w:cs="Calibri"/>
          <w:color w:val="1F1F1F"/>
          <w:sz w:val="30"/>
          <w:szCs w:val="30"/>
          <w:rtl/>
        </w:rPr>
        <w:t xml:space="preserve"> شتاب، چرخش و جهت گیری خودرو را اندازه گیری می کند و اطلاعاتی در مورد حرکت خودرو ارائه می دهد.</w:t>
      </w:r>
    </w:p>
    <w:p w14:paraId="2B6CA9C5" w14:textId="77777777" w:rsidR="008958ED" w:rsidRPr="00FF773B" w:rsidRDefault="008958ED" w:rsidP="00443AC3">
      <w:pPr>
        <w:spacing w:after="240"/>
        <w:jc w:val="center"/>
        <w:rPr>
          <w:rFonts w:ascii="Calibri" w:hAnsi="Calibri" w:cs="Calibri"/>
          <w:rtl/>
        </w:rPr>
      </w:pPr>
    </w:p>
    <w:p w14:paraId="5B599A57" w14:textId="77777777" w:rsidR="00BF7C00" w:rsidRPr="00FF773B" w:rsidRDefault="00BF7C00" w:rsidP="00443AC3">
      <w:pPr>
        <w:spacing w:after="240"/>
        <w:jc w:val="center"/>
        <w:rPr>
          <w:rFonts w:ascii="Calibri" w:hAnsi="Calibri" w:cs="Calibri"/>
          <w:rtl/>
        </w:rPr>
      </w:pPr>
    </w:p>
    <w:p w14:paraId="79662171" w14:textId="77777777" w:rsidR="00BF7C00" w:rsidRPr="00FF773B" w:rsidRDefault="00BF7C00" w:rsidP="00443AC3">
      <w:pPr>
        <w:spacing w:after="240"/>
        <w:jc w:val="center"/>
        <w:rPr>
          <w:rFonts w:ascii="Calibri" w:hAnsi="Calibri" w:cs="Calibri"/>
          <w:rtl/>
        </w:rPr>
      </w:pPr>
    </w:p>
    <w:p w14:paraId="1D64B021" w14:textId="77777777" w:rsidR="00BF7C00" w:rsidRPr="00BF7C00" w:rsidRDefault="00BF7C00" w:rsidP="00443AC3">
      <w:pPr>
        <w:bidi/>
        <w:spacing w:after="240" w:line="450" w:lineRule="atLeast"/>
        <w:rPr>
          <w:rFonts w:ascii="Calibri" w:eastAsia="Times New Roman" w:hAnsi="Calibri" w:cs="Calibri"/>
          <w:color w:val="0070C0"/>
          <w:sz w:val="36"/>
          <w:szCs w:val="36"/>
        </w:rPr>
      </w:pPr>
      <w:r w:rsidRPr="00BF7C00">
        <w:rPr>
          <w:rFonts w:ascii="Calibri" w:eastAsia="Times New Roman" w:hAnsi="Calibri" w:cs="Calibri"/>
          <w:color w:val="0070C0"/>
          <w:sz w:val="36"/>
          <w:szCs w:val="36"/>
          <w:bdr w:val="none" w:sz="0" w:space="0" w:color="auto" w:frame="1"/>
          <w:rtl/>
        </w:rPr>
        <w:lastRenderedPageBreak/>
        <w:t>ماشین های خودران و اقتصاد</w:t>
      </w:r>
    </w:p>
    <w:p w14:paraId="3AC5B562"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اقتصاد داشته باشند. آنها می توانند منجر به کاهش هزینه های حمل و نقل، افزایش بهره وری و ایجاد مشاغل جدید شوند. با این حال، آنها همچنین می توانند منجر به از دست رفتن مشاغل در بخش های مرتبط با حمل و نقل، مانند رانندگان تاکسی و کامیون داران شوند.</w:t>
      </w:r>
    </w:p>
    <w:p w14:paraId="4DCC50C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کاهش هزینه های حمل و نقل</w:t>
      </w:r>
    </w:p>
    <w:p w14:paraId="3244F7BB"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هزینه های حمل و نقل را به روش های مختلفی کاهش دهند. آنها می توانند به کاهش تصادفات کمک کنند، که می تواند منجر به کاهش هزینه های بیمه شود. آنها همچنین می توانند به کاهش ترافیک کمک کنند، که می تواند منجر به کاهش هزینه های سوخت و تعمیر و نگهداری شود. علاوه بر این، ماشین های خودران می توانند به طور کارآمدتری از منابع حمل و نقل استفاده کنند، که می تواند منجر به کاهش هزینه های حمل و نقل کلی شود.</w:t>
      </w:r>
    </w:p>
    <w:p w14:paraId="1AE0954E"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bdr w:val="none" w:sz="0" w:space="0" w:color="auto" w:frame="1"/>
          <w:rtl/>
        </w:rPr>
      </w:pPr>
      <w:r w:rsidRPr="004420DD">
        <w:rPr>
          <w:rFonts w:ascii="Calibri" w:eastAsia="Times New Roman" w:hAnsi="Calibri" w:cs="Calibri"/>
          <w:color w:val="F73A7D" w:themeColor="accent6" w:themeTint="99"/>
          <w:sz w:val="30"/>
          <w:szCs w:val="30"/>
          <w:bdr w:val="none" w:sz="0" w:space="0" w:color="auto" w:frame="1"/>
          <w:rtl/>
        </w:rPr>
        <w:t>افزایش بهره وری</w:t>
      </w:r>
    </w:p>
    <w:p w14:paraId="620BC299" w14:textId="77777777" w:rsidR="00BF7C00" w:rsidRPr="00FF773B" w:rsidRDefault="00BF7C00" w:rsidP="00443AC3">
      <w:pPr>
        <w:bidi/>
        <w:spacing w:after="240" w:line="450" w:lineRule="atLeast"/>
        <w:rPr>
          <w:rFonts w:ascii="Calibri" w:eastAsia="Times New Roman" w:hAnsi="Calibri" w:cs="Calibri"/>
          <w:color w:val="1F1F1F"/>
          <w:sz w:val="30"/>
          <w:szCs w:val="30"/>
          <w:bdr w:val="none" w:sz="0" w:space="0" w:color="auto" w:frame="1"/>
          <w:rtl/>
        </w:rPr>
      </w:pPr>
    </w:p>
    <w:p w14:paraId="34CC990B"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بهره وری را در بخش حمل و نقل افزایش دهند. آنها می توانند به کاهش زمان سفر کمک کنند، که می تواند منجر به افزایش بهره وری نیروی کار شود. آنها همچنین می توانند به افزایش ظرفیت حمل و نقل کمک کنند، که می تواند منجر به افزایش درآمد شود.</w:t>
      </w:r>
    </w:p>
    <w:p w14:paraId="28180E51"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ایجاد مشاغل جدید</w:t>
      </w:r>
    </w:p>
    <w:p w14:paraId="3DEA12AA"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مشاغل جدیدی در بخش های مرتبط با فناوری، مانند توسعه و نگهداری ماشین های خودران، ایجاد کنند. آنها همچنین می توانند مشاغل جدیدی در بخش های مرتبط با خدمات، مانند خدمات تحویل و خدمات مسافرتی، ایجاد کنند.</w:t>
      </w:r>
    </w:p>
    <w:p w14:paraId="57DAEA69"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از دست دادن مشاغل</w:t>
      </w:r>
    </w:p>
    <w:p w14:paraId="045F922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همچنین می توانند منجر به از دست رفتن مشاغل در بخش های مرتبط با حمل و نقل، مانند رانندگان تاکسی و کامیون داران شوند. این امر به این دلیل است که ماشین های خودران می توانند بدون نیاز به راننده کار کنند.</w:t>
      </w:r>
    </w:p>
    <w:p w14:paraId="61763A4E"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lastRenderedPageBreak/>
        <w:t>نتیجه</w:t>
      </w:r>
    </w:p>
    <w:p w14:paraId="0FA7AA44"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اقتصاد داشته باشند. آنها می توانند منجر به کاهش هزینه های حمل و نقل، افزایش بهره وری و ایجاد مشاغل جدید شوند. با این حال، آنها همچنین می توانند منجر به از دست رفتن مشاغل در بخش های مرتبط با حمل و نقل شوند.</w:t>
      </w:r>
    </w:p>
    <w:p w14:paraId="2E3BA3B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موارد اضافی</w:t>
      </w:r>
    </w:p>
    <w:p w14:paraId="410428A7"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اینجا چند مورد اضافی وجود دارد که می توانید در مقاله خود در مورد ماشین های خودران و اقتصاد بگنجانید:</w:t>
      </w:r>
    </w:p>
    <w:p w14:paraId="57985699" w14:textId="77777777" w:rsidR="00BF7C00" w:rsidRPr="00BF7C00" w:rsidRDefault="00BF7C00" w:rsidP="00443AC3">
      <w:pPr>
        <w:numPr>
          <w:ilvl w:val="0"/>
          <w:numId w:val="8"/>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تأثیر ماشین های خودران بر توزیع درآمد: ماشین های خودران می توانند بر توزیع درآمد تأثیر بگذارند. آنها می توانند منجر به کاهش هزینه های حمل و نقل برای افراد کم درآمد شوند، اما همچنین می توانند منجر به از دست رفتن مشاغل برای افراد کم درآمد در بخش حمل و نقل شوند.</w:t>
      </w:r>
    </w:p>
    <w:p w14:paraId="0A3F13D0" w14:textId="77777777" w:rsidR="00BF7C00" w:rsidRPr="00BF7C00" w:rsidRDefault="00BF7C00" w:rsidP="00443AC3">
      <w:pPr>
        <w:numPr>
          <w:ilvl w:val="0"/>
          <w:numId w:val="8"/>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تأثیر ماشین های خودران بر محیط زیست: ماشین های خودران می توانند بر محیط زیست تأثیر بگذارند. آنها می توانند منجر به کاهش انتشار گازهای گلخانه ای شوند، اما همچنین می توانند منجر به افزایش مصرف انرژی شوند.</w:t>
      </w:r>
    </w:p>
    <w:p w14:paraId="30E7B914"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پیش بینی ها</w:t>
      </w:r>
    </w:p>
    <w:p w14:paraId="44B3F5AE"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 اساس گزارشی از شرکت مشاوره مک کینزی، انتظار می رود که ماشین های خودران تا سال 2030 منجر به ایجاد 1.2 تریلیون دلار ارزش اقتصادی و 10 میلیون شغل جدید در سراسر جهان شوند. با این حال، انتظار می رود که ماشین های خودران همچنین منجر به از دست رفتن 2.6 میلیون شغل در بخش حمل و نقل شوند.</w:t>
      </w:r>
    </w:p>
    <w:p w14:paraId="5C60CDCC"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Pr>
      </w:pPr>
      <w:r w:rsidRPr="004420DD">
        <w:rPr>
          <w:rFonts w:ascii="Calibri" w:eastAsia="Times New Roman" w:hAnsi="Calibri" w:cs="Calibri"/>
          <w:color w:val="F73A7D" w:themeColor="accent6" w:themeTint="99"/>
          <w:sz w:val="30"/>
          <w:szCs w:val="30"/>
          <w:bdr w:val="none" w:sz="0" w:space="0" w:color="auto" w:frame="1"/>
          <w:rtl/>
        </w:rPr>
        <w:t>ماشین های خودران و محیط زیست</w:t>
      </w:r>
    </w:p>
    <w:p w14:paraId="08C3E21B"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محیط زیست داشته باشند. آنها می توانند منجر به کاهش آلودگی هوا و مصرف انرژی شوند. با این حال، آنها همچنین می توانند منجر به افزایش مصرف انرژی شوند، زیرا آنها باید از انرژی بیشتری برای محاسبات و کنترل خود استفاده کنند.</w:t>
      </w:r>
    </w:p>
    <w:p w14:paraId="5DC5D4DD"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کاهش آلودگی هوا</w:t>
      </w:r>
    </w:p>
    <w:p w14:paraId="0983FED3"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ماشین های خودران می توانند آلودگی هوا را به چند روش کاهش دهند. آنها می توانند به کاهش تصادفات کمک کنند، که می تواند منجر به کاهش انتشار گازهای آلاینده شود. آنها همچنین می توانند به کاهش ترافیک کمک کنند، که می تواند منجر به کاهش انتشار گازهای گلخانه ای شود. علاوه بر این، ماشین های خودران می توانند به طور کارآمدتری از منابع حمل و نقل استفاده کنند، که می تواند منجر به کاهش انتشار آلاینده ها شود.</w:t>
      </w:r>
    </w:p>
    <w:p w14:paraId="27D3A4A5"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کاهش مصرف انرژی</w:t>
      </w:r>
    </w:p>
    <w:p w14:paraId="7D60060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مصرف انرژی را به چند روش کاهش دهند. آنها می توانند به کاهش تصادفات کمک کنند، که می تواند منجر به کاهش مصرف سوخت شود. آنها همچنین می توانند به کاهش ترافیک کمک کنند، که می تواند منجر به کاهش مصرف انرژی شود. علاوه بر این، ماشین های خودران می توانند به طور کارآمدتری از منابع حمل و نقل استفاده کنند، که می تواند منجر به کاهش مصرف انرژی شود.</w:t>
      </w:r>
    </w:p>
    <w:p w14:paraId="67D56F86"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افزایش مصرف انرژی</w:t>
      </w:r>
    </w:p>
    <w:p w14:paraId="02244E1C" w14:textId="77777777" w:rsidR="00BF7C00" w:rsidRDefault="00BF7C00" w:rsidP="00443AC3">
      <w:pPr>
        <w:bidi/>
        <w:spacing w:after="240" w:line="450" w:lineRule="atLeast"/>
        <w:rPr>
          <w:rFonts w:ascii="Calibri" w:eastAsia="Times New Roman" w:hAnsi="Calibri" w:cs="Calibri"/>
          <w:color w:val="1F1F1F"/>
          <w:sz w:val="30"/>
          <w:szCs w:val="30"/>
          <w:bdr w:val="none" w:sz="0" w:space="0" w:color="auto" w:frame="1"/>
          <w:rtl/>
        </w:rPr>
      </w:pPr>
      <w:r w:rsidRPr="00BF7C00">
        <w:rPr>
          <w:rFonts w:ascii="Calibri" w:eastAsia="Times New Roman" w:hAnsi="Calibri" w:cs="Calibri"/>
          <w:color w:val="1F1F1F"/>
          <w:sz w:val="30"/>
          <w:szCs w:val="30"/>
          <w:bdr w:val="none" w:sz="0" w:space="0" w:color="auto" w:frame="1"/>
          <w:rtl/>
        </w:rPr>
        <w:t>ماشین های خودران همچنین می توانند منجر به افزایش مصرف انرژی شوند، زیرا آنها باید از انرژی بیشتری برای محاسبات و کنترل خود استفاده کنند. این امر به این دلیل است که ماشین های خودران باید از سنسورها و نرم افزارهای پیچیده ای برای مشاهده محیط اطراف خود و اتخاذ تصمیمات رانندگی استفاده کنند.</w:t>
      </w:r>
    </w:p>
    <w:p w14:paraId="45D54743"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نتیجه</w:t>
      </w:r>
    </w:p>
    <w:p w14:paraId="221BACE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تأثیر قابل توجهی بر محیط زیست داشته باشند. آنها می توانند منجر به کاهش آلودگی هوا و مصرف انرژی شوند. با این حال، آنها همچنین می توانند منجر به افزایش مصرف انرژی شوند.</w:t>
      </w:r>
    </w:p>
    <w:p w14:paraId="1AC6244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موارد اضافی</w:t>
      </w:r>
    </w:p>
    <w:p w14:paraId="3E6A1D92"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اینجا چند مورد اضافی وجود دارد که می توانید در مقاله خود در مورد ماشین های خودران و محیط زیست بگنجانید:</w:t>
      </w:r>
    </w:p>
    <w:p w14:paraId="07FD2DDA" w14:textId="77777777" w:rsidR="00BF7C00" w:rsidRPr="00BF7C00" w:rsidRDefault="00BF7C00" w:rsidP="00443AC3">
      <w:pPr>
        <w:numPr>
          <w:ilvl w:val="0"/>
          <w:numId w:val="9"/>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تأثیر ماشین های خودران بر کیفیت هوا: ماشین های خودران می توانند بر کیفیت هوا تأثیر بگذارند. آنها می توانند منجر به کاهش انتشار گازهای آلاینده شوند، اما همچنین می توانند منجر به افزایش انتشار گازهای گلخانه ای شوند.</w:t>
      </w:r>
    </w:p>
    <w:p w14:paraId="16D4C66F" w14:textId="77777777" w:rsidR="00BF7C00" w:rsidRPr="00BF7C00" w:rsidRDefault="00BF7C00" w:rsidP="00443AC3">
      <w:pPr>
        <w:numPr>
          <w:ilvl w:val="0"/>
          <w:numId w:val="9"/>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تأثیر ماشین های خودران بر تغییر آب و هوا: ماشین های خودران می توانند بر تغییر آب و هوا تأثیر بگذارند. آنها می توانند منجر به کاهش انتشار گازهای گلخانه ای شوند، اما همچنین می توانند منجر به افزایش انتشار گازهای گلخانه ای شوند.</w:t>
      </w:r>
    </w:p>
    <w:p w14:paraId="7C47F0E1" w14:textId="77777777" w:rsidR="006755A1" w:rsidRPr="006755A1" w:rsidRDefault="00BF7C00" w:rsidP="00443AC3">
      <w:pPr>
        <w:numPr>
          <w:ilvl w:val="0"/>
          <w:numId w:val="9"/>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1F1F1F"/>
          <w:sz w:val="30"/>
          <w:szCs w:val="30"/>
          <w:bdr w:val="none" w:sz="0" w:space="0" w:color="auto" w:frame="1"/>
          <w:rtl/>
        </w:rPr>
        <w:t xml:space="preserve">تأثیر ماشین های خودران بر منابع طبیعی: ماشین های خودران می توانند بر منابع طبیعی تأثیر بگذارند. آنها می توانند منجر به افزایش تقاضا برای منابع طبیعی مانند انرژی و مواد معدنی </w:t>
      </w:r>
    </w:p>
    <w:p w14:paraId="7BCD59AD" w14:textId="2CC77E60" w:rsidR="00BF7C00" w:rsidRDefault="00BF7C00" w:rsidP="00443AC3">
      <w:pPr>
        <w:bidi/>
        <w:spacing w:after="240" w:line="450" w:lineRule="atLeast"/>
        <w:ind w:left="360"/>
        <w:rPr>
          <w:rFonts w:ascii="Calibri" w:eastAsia="Times New Roman" w:hAnsi="Calibri" w:cs="Calibri"/>
          <w:color w:val="1F1F1F"/>
          <w:sz w:val="30"/>
          <w:szCs w:val="30"/>
          <w:bdr w:val="none" w:sz="0" w:space="0" w:color="auto" w:frame="1"/>
          <w:rtl/>
        </w:rPr>
      </w:pPr>
      <w:r w:rsidRPr="00BF7C00">
        <w:rPr>
          <w:rFonts w:ascii="Calibri" w:eastAsia="Times New Roman" w:hAnsi="Calibri" w:cs="Calibri"/>
          <w:color w:val="1F1F1F"/>
          <w:sz w:val="30"/>
          <w:szCs w:val="30"/>
          <w:bdr w:val="none" w:sz="0" w:space="0" w:color="auto" w:frame="1"/>
          <w:rtl/>
        </w:rPr>
        <w:t>شوند.</w:t>
      </w:r>
    </w:p>
    <w:p w14:paraId="0FF63B62" w14:textId="77777777" w:rsidR="00BF7C00" w:rsidRPr="004420DD" w:rsidRDefault="00BF7C00" w:rsidP="00443AC3">
      <w:pPr>
        <w:bidi/>
        <w:spacing w:after="240" w:line="450" w:lineRule="atLeast"/>
        <w:rPr>
          <w:rFonts w:ascii="Calibri" w:eastAsia="Times New Roman" w:hAnsi="Calibri" w:cs="Calibri"/>
          <w:color w:val="F73A7D" w:themeColor="accent6" w:themeTint="99"/>
          <w:sz w:val="30"/>
          <w:szCs w:val="30"/>
          <w:rtl/>
        </w:rPr>
      </w:pPr>
      <w:r w:rsidRPr="004420DD">
        <w:rPr>
          <w:rFonts w:ascii="Calibri" w:eastAsia="Times New Roman" w:hAnsi="Calibri" w:cs="Calibri"/>
          <w:color w:val="F73A7D" w:themeColor="accent6" w:themeTint="99"/>
          <w:sz w:val="30"/>
          <w:szCs w:val="30"/>
          <w:bdr w:val="none" w:sz="0" w:space="0" w:color="auto" w:frame="1"/>
          <w:rtl/>
        </w:rPr>
        <w:t>پیش بینی ها</w:t>
      </w:r>
    </w:p>
    <w:p w14:paraId="7450EA0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 اساس گزارشی از شرکت مشاوره مک کینزی، انتظار می رود که ماشین های خودران تا سال 2030 منجر به کاهش 20 درصدی انتشار گازهای گلخانه ای از بخش حمل و نقل شوند. با این حال، انتظار می رود که ماشین های خودران همچنین منجر به افزایش 10 درصدی مصرف انرژی در بخش حمل و نقل شوند.</w:t>
      </w:r>
    </w:p>
    <w:p w14:paraId="5F2FF18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4420DD">
        <w:rPr>
          <w:rFonts w:ascii="Calibri" w:eastAsia="Times New Roman" w:hAnsi="Calibri" w:cs="Calibri"/>
          <w:color w:val="F73A7D" w:themeColor="accent6" w:themeTint="99"/>
          <w:sz w:val="30"/>
          <w:szCs w:val="30"/>
          <w:bdr w:val="none" w:sz="0" w:space="0" w:color="auto" w:frame="1"/>
          <w:rtl/>
        </w:rPr>
        <w:t>راهکارها</w:t>
      </w:r>
    </w:p>
    <w:p w14:paraId="4D529FB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برای کاهش تأثیر منفی ماشین های خودران بر محیط زیست، می توان اقداماتی انجام داد. این اقدامات می تواند شامل موارد زیر باشد:</w:t>
      </w:r>
    </w:p>
    <w:p w14:paraId="75C6F69D" w14:textId="77777777" w:rsidR="00BF7C00" w:rsidRPr="00BF7C00" w:rsidRDefault="00BF7C00" w:rsidP="00443AC3">
      <w:pPr>
        <w:numPr>
          <w:ilvl w:val="0"/>
          <w:numId w:val="10"/>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توسعه ماشین های خودران کارآمدتر از نظر انرژی</w:t>
      </w:r>
    </w:p>
    <w:p w14:paraId="6CEFE6E2" w14:textId="77777777" w:rsidR="00BF7C00" w:rsidRPr="00BF7C00" w:rsidRDefault="00BF7C00" w:rsidP="00443AC3">
      <w:pPr>
        <w:numPr>
          <w:ilvl w:val="0"/>
          <w:numId w:val="10"/>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استفاده از انرژی های تجدیدپذیر برای تأمین انرژی ماشین های خودران</w:t>
      </w:r>
    </w:p>
    <w:p w14:paraId="4A796410" w14:textId="77777777" w:rsidR="00BF7C00" w:rsidRPr="00BF7C00" w:rsidRDefault="00BF7C00" w:rsidP="00443AC3">
      <w:pPr>
        <w:numPr>
          <w:ilvl w:val="0"/>
          <w:numId w:val="10"/>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بهبود زیرساخت های حمل و نقل برای تسهیل استفاده از ماشین های خودران</w:t>
      </w:r>
    </w:p>
    <w:p w14:paraId="16C168AC" w14:textId="77777777" w:rsidR="00BF7C00" w:rsidRPr="004420DD" w:rsidRDefault="00BF7C00" w:rsidP="00443AC3">
      <w:pPr>
        <w:pStyle w:val="NormalWeb"/>
        <w:bidi/>
        <w:spacing w:before="0" w:beforeAutospacing="0" w:after="240" w:afterAutospacing="0" w:line="450" w:lineRule="atLeast"/>
        <w:rPr>
          <w:rFonts w:ascii="Calibri" w:hAnsi="Calibri" w:cs="Calibri"/>
          <w:color w:val="F73A7D" w:themeColor="accent6" w:themeTint="99"/>
          <w:sz w:val="30"/>
          <w:szCs w:val="30"/>
          <w:rtl/>
        </w:rPr>
      </w:pPr>
      <w:r w:rsidRPr="004420DD">
        <w:rPr>
          <w:rStyle w:val="Strong"/>
          <w:rFonts w:ascii="Calibri" w:hAnsi="Calibri" w:cs="Calibri"/>
          <w:b w:val="0"/>
          <w:bCs w:val="0"/>
          <w:color w:val="F73A7D" w:themeColor="accent6" w:themeTint="99"/>
          <w:sz w:val="30"/>
          <w:szCs w:val="30"/>
          <w:bdr w:val="none" w:sz="0" w:space="0" w:color="auto" w:frame="1"/>
          <w:rtl/>
        </w:rPr>
        <w:t>ماشین های خودران و جامعه</w:t>
      </w:r>
    </w:p>
    <w:p w14:paraId="14D94629" w14:textId="77777777" w:rsidR="00BF7C00" w:rsidRPr="00FF773B" w:rsidRDefault="00BF7C00" w:rsidP="00443AC3">
      <w:pPr>
        <w:pStyle w:val="NormalWeb"/>
        <w:bidi/>
        <w:spacing w:before="360" w:beforeAutospacing="0" w:after="240" w:afterAutospacing="0" w:line="450" w:lineRule="atLeast"/>
        <w:rPr>
          <w:rFonts w:ascii="Calibri" w:hAnsi="Calibri" w:cs="Calibri"/>
          <w:color w:val="1F1F1F"/>
          <w:sz w:val="30"/>
          <w:szCs w:val="30"/>
          <w:rtl/>
        </w:rPr>
      </w:pPr>
      <w:r w:rsidRPr="00FF773B">
        <w:rPr>
          <w:rFonts w:ascii="Calibri" w:hAnsi="Calibri" w:cs="Calibri"/>
          <w:color w:val="1F1F1F"/>
          <w:sz w:val="30"/>
          <w:szCs w:val="30"/>
          <w:rtl/>
        </w:rPr>
        <w:t xml:space="preserve">ماشین های خودران می توانند تأثیر قابل توجهی بر جامعه داشته باشند. آنها می توانند به بهبود ایمنی جاده ها، افزایش دسترسی به حمل و نقل و ایجاد سبک زندگی جدید کمک کنند. با این حال، آنها </w:t>
      </w:r>
      <w:r w:rsidRPr="00FF773B">
        <w:rPr>
          <w:rFonts w:ascii="Calibri" w:hAnsi="Calibri" w:cs="Calibri"/>
          <w:color w:val="1F1F1F"/>
          <w:sz w:val="30"/>
          <w:szCs w:val="30"/>
          <w:rtl/>
        </w:rPr>
        <w:lastRenderedPageBreak/>
        <w:t>همچنین می توانند منجر به افزایش نابرابری، از دست رفتن حریم خصوصی و ایجاد معضلات اخلاقی جدید شوند.</w:t>
      </w:r>
    </w:p>
    <w:p w14:paraId="26A29B22" w14:textId="77777777" w:rsidR="00BF7C00" w:rsidRDefault="00BF7C00" w:rsidP="00443AC3">
      <w:pPr>
        <w:bidi/>
        <w:spacing w:after="240" w:line="450" w:lineRule="atLeast"/>
        <w:rPr>
          <w:rFonts w:ascii="Calibri" w:eastAsia="Times New Roman" w:hAnsi="Calibri" w:cs="Calibri"/>
          <w:color w:val="0070C0"/>
          <w:sz w:val="36"/>
          <w:szCs w:val="36"/>
          <w:bdr w:val="none" w:sz="0" w:space="0" w:color="auto" w:frame="1"/>
          <w:rtl/>
        </w:rPr>
      </w:pPr>
      <w:r w:rsidRPr="00BF7C00">
        <w:rPr>
          <w:rFonts w:ascii="Calibri" w:eastAsia="Times New Roman" w:hAnsi="Calibri" w:cs="Calibri"/>
          <w:color w:val="0070C0"/>
          <w:sz w:val="36"/>
          <w:szCs w:val="36"/>
          <w:bdr w:val="none" w:sz="0" w:space="0" w:color="auto" w:frame="1"/>
          <w:rtl/>
        </w:rPr>
        <w:t>ماشین های خودران و آینده</w:t>
      </w:r>
    </w:p>
    <w:p w14:paraId="0DC9A3B4" w14:textId="77777777" w:rsidR="006755A1" w:rsidRPr="00BF7C00" w:rsidRDefault="006755A1" w:rsidP="00443AC3">
      <w:pPr>
        <w:bidi/>
        <w:spacing w:after="240" w:line="450" w:lineRule="atLeast"/>
        <w:rPr>
          <w:rFonts w:ascii="Calibri" w:eastAsia="Times New Roman" w:hAnsi="Calibri" w:cs="Calibri"/>
          <w:color w:val="0070C0"/>
          <w:sz w:val="36"/>
          <w:szCs w:val="36"/>
        </w:rPr>
      </w:pPr>
    </w:p>
    <w:p w14:paraId="47263B45"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انقلابی در حمل و نقل ایجاد کنند. آنها می توانند تصادفات را کاهش دهند، ترافیک را کاهش دهند و حمل و نقل را برای همه مقرون به صرفه تر کنند. با این حال، آنها همچنین با چالش هایی روبرو هستند، مانند نحوه برخورد با شرایط غیرمنتظره و نحوه اطمینان از اینکه آنها به طور ایمن توسط همه کاربران جاده استفاده می شوند.</w:t>
      </w:r>
    </w:p>
    <w:p w14:paraId="20BCB0B1"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انتظارات</w:t>
      </w:r>
    </w:p>
    <w:p w14:paraId="01D33BF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انتظار می رود که ماشین های خودران در آینده نقش مهمی در جامعه ایفا کنند. آنها می توانند به بهبود کیفیت زندگی ما، کاهش هزینه ها و ایجاد مشاغل جدید کمک کنند.</w:t>
      </w:r>
    </w:p>
    <w:p w14:paraId="1FB1098A"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مزایای ماشین های خودران</w:t>
      </w:r>
    </w:p>
    <w:p w14:paraId="65C7C88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مزایای زیادی را ارائه می دهند، از جمله:</w:t>
      </w:r>
    </w:p>
    <w:p w14:paraId="3C65BCC3"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ایمنی: </w:t>
      </w:r>
      <w:r w:rsidRPr="00BF7C00">
        <w:rPr>
          <w:rFonts w:ascii="Calibri" w:eastAsia="Times New Roman" w:hAnsi="Calibri" w:cs="Calibri"/>
          <w:color w:val="1F1F1F"/>
          <w:sz w:val="30"/>
          <w:szCs w:val="30"/>
          <w:bdr w:val="none" w:sz="0" w:space="0" w:color="auto" w:frame="1"/>
          <w:rtl/>
        </w:rPr>
        <w:t>ماشین های خودران می توانند به کاهش تصادفات کمک کنند. بر اساس گزارشی از موسسه بیمه ایمنی بزرگراه های ملی (</w:t>
      </w:r>
      <w:r w:rsidRPr="00BF7C00">
        <w:rPr>
          <w:rFonts w:ascii="Calibri" w:eastAsia="Times New Roman" w:hAnsi="Calibri" w:cs="Calibri"/>
          <w:color w:val="1F1F1F"/>
          <w:sz w:val="30"/>
          <w:szCs w:val="30"/>
          <w:bdr w:val="none" w:sz="0" w:space="0" w:color="auto" w:frame="1"/>
        </w:rPr>
        <w:t>IIHS</w:t>
      </w:r>
      <w:r w:rsidRPr="00BF7C00">
        <w:rPr>
          <w:rFonts w:ascii="Calibri" w:eastAsia="Times New Roman" w:hAnsi="Calibri" w:cs="Calibri"/>
          <w:color w:val="1F1F1F"/>
          <w:sz w:val="30"/>
          <w:szCs w:val="30"/>
          <w:bdr w:val="none" w:sz="0" w:space="0" w:color="auto" w:frame="1"/>
          <w:rtl/>
        </w:rPr>
        <w:t>)، ماشین های خودران می توانند تصادفات مرگبار را تا 80 درصد کاهش دهند.</w:t>
      </w:r>
    </w:p>
    <w:p w14:paraId="26076221"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بهره وری: </w:t>
      </w:r>
      <w:r w:rsidRPr="00BF7C00">
        <w:rPr>
          <w:rFonts w:ascii="Calibri" w:eastAsia="Times New Roman" w:hAnsi="Calibri" w:cs="Calibri"/>
          <w:color w:val="1F1F1F"/>
          <w:sz w:val="30"/>
          <w:szCs w:val="30"/>
          <w:bdr w:val="none" w:sz="0" w:space="0" w:color="auto" w:frame="1"/>
          <w:rtl/>
        </w:rPr>
        <w:t>ماشین های خودران می توانند به افزایش بهره وری کمک کنند. آنها می توانند ترافیک را کاهش دهند و زمان سفر را کوتاه کنند.</w:t>
      </w:r>
    </w:p>
    <w:p w14:paraId="044C44F0"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راحتی: </w:t>
      </w:r>
      <w:r w:rsidRPr="00BF7C00">
        <w:rPr>
          <w:rFonts w:ascii="Calibri" w:eastAsia="Times New Roman" w:hAnsi="Calibri" w:cs="Calibri"/>
          <w:color w:val="1F1F1F"/>
          <w:sz w:val="30"/>
          <w:szCs w:val="30"/>
          <w:bdr w:val="none" w:sz="0" w:space="0" w:color="auto" w:frame="1"/>
          <w:rtl/>
        </w:rPr>
        <w:t>ماشین های خودران می توانند راحتی و رفاه را بهبود بخشند. آنها می توانند به مسافران اجازه دهند تا از سفر خود لذت ببرند و کارهای دیگری مانند کار یا استراحت را انجام دهند.</w:t>
      </w:r>
    </w:p>
    <w:p w14:paraId="7CFD6075" w14:textId="77777777" w:rsidR="00BF7C00" w:rsidRPr="00BF7C00" w:rsidRDefault="00BF7C00" w:rsidP="00443AC3">
      <w:pPr>
        <w:numPr>
          <w:ilvl w:val="0"/>
          <w:numId w:val="11"/>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کارایی: </w:t>
      </w:r>
      <w:r w:rsidRPr="00BF7C00">
        <w:rPr>
          <w:rFonts w:ascii="Calibri" w:eastAsia="Times New Roman" w:hAnsi="Calibri" w:cs="Calibri"/>
          <w:color w:val="1F1F1F"/>
          <w:sz w:val="30"/>
          <w:szCs w:val="30"/>
          <w:bdr w:val="none" w:sz="0" w:space="0" w:color="auto" w:frame="1"/>
          <w:rtl/>
        </w:rPr>
        <w:t>ماشین های خودران می توانند به کاهش مصرف انرژی کمک کنند. آنها می توانند به کاهش ترافیک کمک کنند، که می تواند منجر به کاهش انتشار گازهای گلخانه ای شود.</w:t>
      </w:r>
    </w:p>
    <w:p w14:paraId="2A1DC971" w14:textId="77777777" w:rsidR="006755A1" w:rsidRPr="006755A1" w:rsidRDefault="00BF7C00" w:rsidP="00443AC3">
      <w:pPr>
        <w:numPr>
          <w:ilvl w:val="0"/>
          <w:numId w:val="11"/>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F73A7D" w:themeColor="accent1" w:themeTint="99"/>
          <w:sz w:val="30"/>
          <w:szCs w:val="30"/>
          <w:bdr w:val="none" w:sz="0" w:space="0" w:color="auto" w:frame="1"/>
          <w:rtl/>
        </w:rPr>
        <w:t xml:space="preserve">نوآوری: </w:t>
      </w:r>
      <w:r w:rsidRPr="00BF7C00">
        <w:rPr>
          <w:rFonts w:ascii="Calibri" w:eastAsia="Times New Roman" w:hAnsi="Calibri" w:cs="Calibri"/>
          <w:color w:val="1F1F1F"/>
          <w:sz w:val="30"/>
          <w:szCs w:val="30"/>
          <w:bdr w:val="none" w:sz="0" w:space="0" w:color="auto" w:frame="1"/>
          <w:rtl/>
        </w:rPr>
        <w:t xml:space="preserve">ماشین های خودران می توانند منجر به نوآوری های جدید در زمینه های مختلف شوند. </w:t>
      </w:r>
    </w:p>
    <w:p w14:paraId="1F6A6E54" w14:textId="0B99E61E" w:rsidR="00BF7C00" w:rsidRPr="006755A1" w:rsidRDefault="00BF7C00" w:rsidP="00443AC3">
      <w:pPr>
        <w:numPr>
          <w:ilvl w:val="0"/>
          <w:numId w:val="11"/>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1F1F1F"/>
          <w:sz w:val="30"/>
          <w:szCs w:val="30"/>
          <w:bdr w:val="none" w:sz="0" w:space="0" w:color="auto" w:frame="1"/>
          <w:rtl/>
        </w:rPr>
        <w:lastRenderedPageBreak/>
        <w:t>آنها می توانند به بهبود سایر فناوری ها، مانند هوش مصنوعی و رباتیک، کمک کنند.</w:t>
      </w:r>
    </w:p>
    <w:p w14:paraId="51174FE0" w14:textId="77777777" w:rsidR="00BF7C00" w:rsidRPr="00BF7C00" w:rsidRDefault="00BF7C00" w:rsidP="00443AC3">
      <w:pPr>
        <w:bidi/>
        <w:spacing w:after="240" w:line="450" w:lineRule="atLeast"/>
        <w:rPr>
          <w:rFonts w:ascii="Calibri" w:eastAsia="Times New Roman" w:hAnsi="Calibri" w:cs="Calibri"/>
          <w:b/>
          <w:bCs/>
          <w:color w:val="0070C0"/>
          <w:sz w:val="36"/>
          <w:szCs w:val="36"/>
          <w:rtl/>
        </w:rPr>
      </w:pPr>
      <w:r w:rsidRPr="00BF7C00">
        <w:rPr>
          <w:rFonts w:ascii="Calibri" w:eastAsia="Times New Roman" w:hAnsi="Calibri" w:cs="Calibri"/>
          <w:b/>
          <w:bCs/>
          <w:color w:val="0070C0"/>
          <w:sz w:val="36"/>
          <w:szCs w:val="36"/>
          <w:bdr w:val="none" w:sz="0" w:space="0" w:color="auto" w:frame="1"/>
          <w:rtl/>
        </w:rPr>
        <w:t>چالش های ماشین های خودران</w:t>
      </w:r>
    </w:p>
    <w:p w14:paraId="06602988"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همچنین با چالش هایی روبرو هستند، از جمله:</w:t>
      </w:r>
    </w:p>
    <w:p w14:paraId="32260220"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هزینه: </w:t>
      </w:r>
      <w:r w:rsidRPr="00BF7C00">
        <w:rPr>
          <w:rFonts w:ascii="Calibri" w:eastAsia="Times New Roman" w:hAnsi="Calibri" w:cs="Calibri"/>
          <w:color w:val="1F1F1F"/>
          <w:sz w:val="30"/>
          <w:szCs w:val="30"/>
          <w:bdr w:val="none" w:sz="0" w:space="0" w:color="auto" w:frame="1"/>
          <w:rtl/>
        </w:rPr>
        <w:t>ماشین های خودران می توانند گران باشند. هزینه های اولیه توسعه و تولید ماشین های خودران می تواند بالا باشد.</w:t>
      </w:r>
    </w:p>
    <w:p w14:paraId="772C568B"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اعتماد:</w:t>
      </w:r>
      <w:r w:rsidRPr="00BF7C00">
        <w:rPr>
          <w:rFonts w:ascii="Calibri" w:eastAsia="Times New Roman" w:hAnsi="Calibri" w:cs="Calibri"/>
          <w:color w:val="1F1F1F"/>
          <w:sz w:val="30"/>
          <w:szCs w:val="30"/>
          <w:bdr w:val="none" w:sz="0" w:space="0" w:color="auto" w:frame="1"/>
          <w:rtl/>
        </w:rPr>
        <w:t xml:space="preserve"> مردم باید به ماشین های خودران اعتماد کنند. مردم باید اطمینان داشته باشند که ماشین های خودران می توانند به طور ایمن رانندگی کنند.</w:t>
      </w:r>
    </w:p>
    <w:p w14:paraId="7B01194A"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امنیت: </w:t>
      </w:r>
      <w:r w:rsidRPr="00BF7C00">
        <w:rPr>
          <w:rFonts w:ascii="Calibri" w:eastAsia="Times New Roman" w:hAnsi="Calibri" w:cs="Calibri"/>
          <w:color w:val="1F1F1F"/>
          <w:sz w:val="30"/>
          <w:szCs w:val="30"/>
          <w:bdr w:val="none" w:sz="0" w:space="0" w:color="auto" w:frame="1"/>
          <w:rtl/>
        </w:rPr>
        <w:t>ماشین های خودران می توانند مورد سوء استفاده قرار گیرند. ماشین های خودران می توانند برای حمل مواد خطرناک یا انجام حملات استفاده شوند.</w:t>
      </w:r>
    </w:p>
    <w:p w14:paraId="74342364" w14:textId="77777777" w:rsidR="00BF7C00" w:rsidRPr="00BF7C00" w:rsidRDefault="00BF7C00" w:rsidP="00443AC3">
      <w:pPr>
        <w:numPr>
          <w:ilvl w:val="0"/>
          <w:numId w:val="12"/>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معضلات اخلاقی: </w:t>
      </w:r>
      <w:r w:rsidRPr="00BF7C00">
        <w:rPr>
          <w:rFonts w:ascii="Calibri" w:eastAsia="Times New Roman" w:hAnsi="Calibri" w:cs="Calibri"/>
          <w:color w:val="1F1F1F"/>
          <w:sz w:val="30"/>
          <w:szCs w:val="30"/>
          <w:bdr w:val="none" w:sz="0" w:space="0" w:color="auto" w:frame="1"/>
          <w:rtl/>
        </w:rPr>
        <w:t>ماشین های خودران ممکن است منجر به معضلات اخلاقی جدید شوند. به عنوان مثال، ماشین های خودران ممکن است مجبور شوند در شرایطی که جان انسان ها در خطر است، تصمیماتی بگیرند.</w:t>
      </w:r>
    </w:p>
    <w:p w14:paraId="0F3EA8BE" w14:textId="77777777" w:rsidR="00BF7C00" w:rsidRPr="00BF7C00" w:rsidRDefault="00BF7C00" w:rsidP="00443AC3">
      <w:pPr>
        <w:bidi/>
        <w:spacing w:after="240" w:line="450" w:lineRule="atLeast"/>
        <w:rPr>
          <w:rFonts w:ascii="Calibri" w:eastAsia="Times New Roman" w:hAnsi="Calibri" w:cs="Calibri"/>
          <w:color w:val="F73A7D" w:themeColor="accent1" w:themeTint="99"/>
          <w:sz w:val="30"/>
          <w:szCs w:val="30"/>
          <w:rtl/>
        </w:rPr>
      </w:pPr>
      <w:r w:rsidRPr="00BF7C00">
        <w:rPr>
          <w:rFonts w:ascii="Calibri" w:eastAsia="Times New Roman" w:hAnsi="Calibri" w:cs="Calibri"/>
          <w:color w:val="F73A7D" w:themeColor="accent1" w:themeTint="99"/>
          <w:sz w:val="30"/>
          <w:szCs w:val="30"/>
          <w:bdr w:val="none" w:sz="0" w:space="0" w:color="auto" w:frame="1"/>
          <w:rtl/>
        </w:rPr>
        <w:t>راهکارها</w:t>
      </w:r>
    </w:p>
    <w:p w14:paraId="71DC4CC6"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برای غلبه بر چالش های ماشین های خودران، می توان اقداماتی انجام داد. این اقدامات می تواند شامل موارد زیر باشد:</w:t>
      </w:r>
    </w:p>
    <w:p w14:paraId="2B7A3A46" w14:textId="77777777" w:rsidR="00BF7C00" w:rsidRPr="00BF7C00" w:rsidRDefault="00BF7C00" w:rsidP="00443AC3">
      <w:pPr>
        <w:numPr>
          <w:ilvl w:val="0"/>
          <w:numId w:val="13"/>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توسعه فناوری های جدید: </w:t>
      </w:r>
      <w:r w:rsidRPr="00BF7C00">
        <w:rPr>
          <w:rFonts w:ascii="Calibri" w:eastAsia="Times New Roman" w:hAnsi="Calibri" w:cs="Calibri"/>
          <w:color w:val="1F1F1F"/>
          <w:sz w:val="30"/>
          <w:szCs w:val="30"/>
          <w:bdr w:val="none" w:sz="0" w:space="0" w:color="auto" w:frame="1"/>
          <w:rtl/>
        </w:rPr>
        <w:t>توسعه فناوری های جدید، مانند هوش مصنوعی و سنسورهای پیشرفته، می تواند به بهبود عملکرد ماشین های خودران کمک کند.</w:t>
      </w:r>
    </w:p>
    <w:p w14:paraId="0B1A4A1A" w14:textId="77777777" w:rsidR="00BF7C00" w:rsidRPr="00BF7C00" w:rsidRDefault="00BF7C00" w:rsidP="00443AC3">
      <w:pPr>
        <w:numPr>
          <w:ilvl w:val="0"/>
          <w:numId w:val="13"/>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اصلاح قوانین و مقررات: </w:t>
      </w:r>
      <w:r w:rsidRPr="00BF7C00">
        <w:rPr>
          <w:rFonts w:ascii="Calibri" w:eastAsia="Times New Roman" w:hAnsi="Calibri" w:cs="Calibri"/>
          <w:color w:val="1F1F1F"/>
          <w:sz w:val="30"/>
          <w:szCs w:val="30"/>
          <w:bdr w:val="none" w:sz="0" w:space="0" w:color="auto" w:frame="1"/>
          <w:rtl/>
        </w:rPr>
        <w:t>اصلاح قوانین و مقررات می تواند به اطمینان از استفاده ایمن و اخلاقی از ماشین های خودران کمک کند.</w:t>
      </w:r>
    </w:p>
    <w:p w14:paraId="0A99838B" w14:textId="77777777" w:rsidR="00BF7C00" w:rsidRPr="00BF7C00" w:rsidRDefault="00BF7C00" w:rsidP="00443AC3">
      <w:pPr>
        <w:numPr>
          <w:ilvl w:val="0"/>
          <w:numId w:val="13"/>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آموزش عمومی: </w:t>
      </w:r>
      <w:r w:rsidRPr="00BF7C00">
        <w:rPr>
          <w:rFonts w:ascii="Calibri" w:eastAsia="Times New Roman" w:hAnsi="Calibri" w:cs="Calibri"/>
          <w:color w:val="1F1F1F"/>
          <w:sz w:val="30"/>
          <w:szCs w:val="30"/>
          <w:bdr w:val="none" w:sz="0" w:space="0" w:color="auto" w:frame="1"/>
          <w:rtl/>
        </w:rPr>
        <w:t>آموزش عمومی می تواند به افزایش اعتماد مردم به ماشین های خودران کمک کند.</w:t>
      </w:r>
    </w:p>
    <w:p w14:paraId="3E581289"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نتیجه</w:t>
      </w:r>
    </w:p>
    <w:p w14:paraId="53CBDD99"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ماشین های خودران پتانسیل زیادی برای بهبود زندگی ما را دارند. با این حال، مهم است که چالش های آنها را نیز در نظر بگیریم. با همکاری نزدیک بین صنعت، دولت و جامعه مدنی، می توانیم اطمینان حاصل کنیم که ماشین های خودران به طور ایمن و اخلاقی توسعه و استفاده می شوند.</w:t>
      </w:r>
    </w:p>
    <w:p w14:paraId="4F010987"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پیش بینی ها</w:t>
      </w:r>
    </w:p>
    <w:p w14:paraId="75D75CC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بر اساس گزارشی از شرکت مشاوره مک کینزی، انتظار می رود که ماشین های خودران تا سال 2030 منجر به ایجاد 1.2 تریلیون دلار ارزش اقتصادی و 10 میلیون شغل جدید در سراسر جهان شوند. با این حال، انتظار می رود که ماشین های خودران همچنین منجر به از دست رفتن 2.6 میلیون شغل در بخش حمل و نقل شوند.</w:t>
      </w:r>
    </w:p>
    <w:p w14:paraId="62101FBA"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سخن آخر</w:t>
      </w:r>
    </w:p>
    <w:p w14:paraId="1F9E1B22"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می توانند انقلابی در حمل و نقل ایجاد کنند. آنها پتانسیل این را دارند که زندگی ما را ایمن تر، راحت تر و مقرون به صرفه تر کنند. با این حال، مهم است که چالش های آنها را نیز در نظر بگیریم و برای غلبه بر آنها تلاش کنیم.</w:t>
      </w:r>
    </w:p>
    <w:p w14:paraId="4C2F1F11" w14:textId="77777777" w:rsidR="00BF7C00" w:rsidRPr="00FF773B" w:rsidRDefault="00BF7C00" w:rsidP="00443AC3">
      <w:pPr>
        <w:pStyle w:val="NormalWeb"/>
        <w:bidi/>
        <w:spacing w:before="0" w:beforeAutospacing="0" w:after="240" w:afterAutospacing="0" w:line="450" w:lineRule="atLeast"/>
        <w:rPr>
          <w:rFonts w:ascii="Calibri" w:hAnsi="Calibri" w:cs="Calibri"/>
          <w:color w:val="1F1F1F"/>
          <w:sz w:val="30"/>
          <w:szCs w:val="30"/>
          <w:rtl/>
        </w:rPr>
      </w:pPr>
      <w:r w:rsidRPr="00FF773B">
        <w:rPr>
          <w:rStyle w:val="Strong"/>
          <w:rFonts w:ascii="Calibri" w:hAnsi="Calibri" w:cs="Calibri"/>
          <w:b w:val="0"/>
          <w:bCs w:val="0"/>
          <w:color w:val="1F1F1F"/>
          <w:sz w:val="30"/>
          <w:szCs w:val="30"/>
          <w:bdr w:val="none" w:sz="0" w:space="0" w:color="auto" w:frame="1"/>
          <w:rtl/>
        </w:rPr>
        <w:t>تاریخچه ماشین های خودران</w:t>
      </w:r>
    </w:p>
    <w:p w14:paraId="46C7BA66" w14:textId="77777777" w:rsidR="00BF7C00" w:rsidRPr="00FF773B" w:rsidRDefault="00BF7C00" w:rsidP="00443AC3">
      <w:pPr>
        <w:pStyle w:val="NormalWeb"/>
        <w:bidi/>
        <w:spacing w:before="360" w:beforeAutospacing="0" w:after="240" w:afterAutospacing="0" w:line="450" w:lineRule="atLeast"/>
        <w:rPr>
          <w:rFonts w:ascii="Calibri" w:hAnsi="Calibri" w:cs="Calibri"/>
          <w:color w:val="1F1F1F"/>
          <w:sz w:val="30"/>
          <w:szCs w:val="30"/>
          <w:rtl/>
        </w:rPr>
      </w:pPr>
      <w:r w:rsidRPr="00FF773B">
        <w:rPr>
          <w:rFonts w:ascii="Calibri" w:hAnsi="Calibri" w:cs="Calibri"/>
          <w:color w:val="1F1F1F"/>
          <w:sz w:val="30"/>
          <w:szCs w:val="30"/>
          <w:rtl/>
        </w:rPr>
        <w:t>ایده ماشین های خودران قدمتی طولانی دارد. اولین تلاش ها برای ساخت ماشین های خودران در اواخر قرن نوزدهم آغاز شد. با این حال، پیشرفت قابل توجهی در این زمینه تا دهه های اخیر حاصل نشد.</w:t>
      </w:r>
    </w:p>
    <w:p w14:paraId="7746B21E" w14:textId="77777777" w:rsidR="00BF7C00" w:rsidRDefault="00BF7C00" w:rsidP="00443AC3">
      <w:pPr>
        <w:pStyle w:val="NormalWeb"/>
        <w:bidi/>
        <w:spacing w:before="360" w:beforeAutospacing="0" w:after="240" w:afterAutospacing="0" w:line="450" w:lineRule="atLeast"/>
        <w:rPr>
          <w:rFonts w:ascii="Calibri" w:hAnsi="Calibri" w:cs="Calibri"/>
          <w:color w:val="1F1F1F"/>
          <w:sz w:val="30"/>
          <w:szCs w:val="30"/>
          <w:rtl/>
        </w:rPr>
      </w:pPr>
      <w:r w:rsidRPr="00FF773B">
        <w:rPr>
          <w:rFonts w:ascii="Calibri" w:hAnsi="Calibri" w:cs="Calibri"/>
          <w:color w:val="1F1F1F"/>
          <w:sz w:val="30"/>
          <w:szCs w:val="30"/>
          <w:rtl/>
        </w:rPr>
        <w:t>در دهه های اخیر، پیشرفت های فناوری، مانند هوش مصنوعی، رباتیک و سنسورها، منجر به پیشرفت قابل توجهی در زمینه ماشین های خودران شده است. امروزه، چندین شرکت در حال توسعه ماشین های خودران هستند.</w:t>
      </w:r>
    </w:p>
    <w:p w14:paraId="3816A241" w14:textId="77777777" w:rsidR="006755A1" w:rsidRPr="00FF773B" w:rsidRDefault="006755A1" w:rsidP="00443AC3">
      <w:pPr>
        <w:pStyle w:val="NormalWeb"/>
        <w:bidi/>
        <w:spacing w:before="360" w:beforeAutospacing="0" w:after="240" w:afterAutospacing="0" w:line="450" w:lineRule="atLeast"/>
        <w:rPr>
          <w:rFonts w:ascii="Calibri" w:hAnsi="Calibri" w:cs="Calibri"/>
          <w:color w:val="1F1F1F"/>
          <w:sz w:val="30"/>
          <w:szCs w:val="30"/>
          <w:rtl/>
        </w:rPr>
      </w:pPr>
    </w:p>
    <w:p w14:paraId="22A6D43D" w14:textId="77777777" w:rsidR="00BF7C00" w:rsidRPr="00BF7C00" w:rsidRDefault="00BF7C00" w:rsidP="00443AC3">
      <w:pPr>
        <w:bidi/>
        <w:spacing w:after="240" w:line="450" w:lineRule="atLeast"/>
        <w:rPr>
          <w:rFonts w:ascii="Calibri" w:eastAsia="Times New Roman" w:hAnsi="Calibri" w:cs="Calibri"/>
          <w:b/>
          <w:bCs/>
          <w:color w:val="0070C0"/>
          <w:sz w:val="36"/>
          <w:szCs w:val="36"/>
        </w:rPr>
      </w:pPr>
      <w:r w:rsidRPr="00BF7C00">
        <w:rPr>
          <w:rFonts w:ascii="Calibri" w:eastAsia="Times New Roman" w:hAnsi="Calibri" w:cs="Calibri"/>
          <w:b/>
          <w:bCs/>
          <w:color w:val="0070C0"/>
          <w:sz w:val="36"/>
          <w:szCs w:val="36"/>
          <w:bdr w:val="none" w:sz="0" w:space="0" w:color="auto" w:frame="1"/>
          <w:rtl/>
        </w:rPr>
        <w:t>انواع ماشین های خودران</w:t>
      </w:r>
    </w:p>
    <w:p w14:paraId="7528EDB1"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را می توان بر اساس سطح خودکارسازی آنها طبقه بندی کرد. انجمن مهندسان خودرو (</w:t>
      </w:r>
      <w:r w:rsidRPr="00BF7C00">
        <w:rPr>
          <w:rFonts w:ascii="Calibri" w:eastAsia="Times New Roman" w:hAnsi="Calibri" w:cs="Calibri"/>
          <w:color w:val="1F1F1F"/>
          <w:sz w:val="30"/>
          <w:szCs w:val="30"/>
          <w:bdr w:val="none" w:sz="0" w:space="0" w:color="auto" w:frame="1"/>
        </w:rPr>
        <w:t>SAE</w:t>
      </w:r>
      <w:r w:rsidRPr="00BF7C00">
        <w:rPr>
          <w:rFonts w:ascii="Calibri" w:eastAsia="Times New Roman" w:hAnsi="Calibri" w:cs="Calibri"/>
          <w:color w:val="1F1F1F"/>
          <w:sz w:val="30"/>
          <w:szCs w:val="30"/>
          <w:bdr w:val="none" w:sz="0" w:space="0" w:color="auto" w:frame="1"/>
          <w:rtl/>
        </w:rPr>
        <w:t>) شش سطح خودکارسازی را تعریف کرده است:</w:t>
      </w:r>
    </w:p>
    <w:p w14:paraId="3E338EB8"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lastRenderedPageBreak/>
        <w:t xml:space="preserve">سطح 0: </w:t>
      </w:r>
      <w:r w:rsidRPr="00BF7C00">
        <w:rPr>
          <w:rFonts w:ascii="Calibri" w:eastAsia="Times New Roman" w:hAnsi="Calibri" w:cs="Calibri"/>
          <w:color w:val="1F1F1F"/>
          <w:sz w:val="30"/>
          <w:szCs w:val="30"/>
          <w:bdr w:val="none" w:sz="0" w:space="0" w:color="auto" w:frame="1"/>
          <w:rtl/>
        </w:rPr>
        <w:t>هیچ گونه خودکارسازی وجود ندارد. راننده انسان مسئول تمام جنبه های رانندگی است.</w:t>
      </w:r>
    </w:p>
    <w:p w14:paraId="5AF70694"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سطح 1</w:t>
      </w:r>
      <w:r w:rsidRPr="00BF7C00">
        <w:rPr>
          <w:rFonts w:ascii="Calibri" w:eastAsia="Times New Roman" w:hAnsi="Calibri" w:cs="Calibri"/>
          <w:color w:val="1F1F1F"/>
          <w:sz w:val="30"/>
          <w:szCs w:val="30"/>
          <w:bdr w:val="none" w:sz="0" w:space="0" w:color="auto" w:frame="1"/>
          <w:rtl/>
        </w:rPr>
        <w:t>: سیستم های کمکی راننده (</w:t>
      </w:r>
      <w:r w:rsidRPr="00BF7C00">
        <w:rPr>
          <w:rFonts w:ascii="Calibri" w:eastAsia="Times New Roman" w:hAnsi="Calibri" w:cs="Calibri"/>
          <w:color w:val="1F1F1F"/>
          <w:sz w:val="30"/>
          <w:szCs w:val="30"/>
          <w:bdr w:val="none" w:sz="0" w:space="0" w:color="auto" w:frame="1"/>
        </w:rPr>
        <w:t>ADAS</w:t>
      </w:r>
      <w:r w:rsidRPr="00BF7C00">
        <w:rPr>
          <w:rFonts w:ascii="Calibri" w:eastAsia="Times New Roman" w:hAnsi="Calibri" w:cs="Calibri"/>
          <w:color w:val="1F1F1F"/>
          <w:sz w:val="30"/>
          <w:szCs w:val="30"/>
          <w:bdr w:val="none" w:sz="0" w:space="0" w:color="auto" w:frame="1"/>
          <w:rtl/>
        </w:rPr>
        <w:t>) می توانند برخی از وظایف رانندگی را انجام دهند، مانند ترمز اضطراری خودکار یا حفظ خط. با این حال، راننده همچنان مسئول تمام جنبه های رانندگی است.</w:t>
      </w:r>
    </w:p>
    <w:p w14:paraId="51C43E85"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سطح 2</w:t>
      </w:r>
      <w:r w:rsidRPr="00BF7C00">
        <w:rPr>
          <w:rFonts w:ascii="Calibri" w:eastAsia="Times New Roman" w:hAnsi="Calibri" w:cs="Calibri"/>
          <w:color w:val="1F1F1F"/>
          <w:sz w:val="30"/>
          <w:szCs w:val="30"/>
          <w:bdr w:val="none" w:sz="0" w:space="0" w:color="auto" w:frame="1"/>
          <w:rtl/>
        </w:rPr>
        <w:t xml:space="preserve">: </w:t>
      </w:r>
      <w:r w:rsidRPr="00BF7C00">
        <w:rPr>
          <w:rFonts w:ascii="Calibri" w:eastAsia="Times New Roman" w:hAnsi="Calibri" w:cs="Calibri"/>
          <w:color w:val="1F1F1F"/>
          <w:sz w:val="30"/>
          <w:szCs w:val="30"/>
          <w:bdr w:val="none" w:sz="0" w:space="0" w:color="auto" w:frame="1"/>
        </w:rPr>
        <w:t>ADAS</w:t>
      </w:r>
      <w:r w:rsidRPr="00BF7C00">
        <w:rPr>
          <w:rFonts w:ascii="Calibri" w:eastAsia="Times New Roman" w:hAnsi="Calibri" w:cs="Calibri"/>
          <w:color w:val="1F1F1F"/>
          <w:sz w:val="30"/>
          <w:szCs w:val="30"/>
          <w:bdr w:val="none" w:sz="0" w:space="0" w:color="auto" w:frame="1"/>
          <w:rtl/>
        </w:rPr>
        <w:t xml:space="preserve"> می توانند برخی از وظایف رانندگی را به طور همزمان انجام دهند، مانند ترمز اضطراری خودکار و حفظ خط. با این حال، راننده همچنان باید هوشیار باشد و آماده باشد تا در صورت نیاز کنترل را بر عهده بگیرد.</w:t>
      </w:r>
    </w:p>
    <w:p w14:paraId="709F5D97"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سطح 3: </w:t>
      </w:r>
      <w:r w:rsidRPr="00BF7C00">
        <w:rPr>
          <w:rFonts w:ascii="Calibri" w:eastAsia="Times New Roman" w:hAnsi="Calibri" w:cs="Calibri"/>
          <w:color w:val="1F1F1F"/>
          <w:sz w:val="30"/>
          <w:szCs w:val="30"/>
          <w:bdr w:val="none" w:sz="0" w:space="0" w:color="auto" w:frame="1"/>
          <w:rtl/>
        </w:rPr>
        <w:t>ماشین می تواند در شرایط محدود به طور خودکار رانندگی کند. به عنوان مثال، ممکن است بتواند در بزرگراه ها یا در ترافیک سنگین به طور خودکار رانندگی کند. با این حال، راننده باید آماده باشد تا در صورت نیاز کنترل را بر عهده بگیرد.</w:t>
      </w:r>
    </w:p>
    <w:p w14:paraId="2CD64B90"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سطح 4: </w:t>
      </w:r>
      <w:r w:rsidRPr="00BF7C00">
        <w:rPr>
          <w:rFonts w:ascii="Calibri" w:eastAsia="Times New Roman" w:hAnsi="Calibri" w:cs="Calibri"/>
          <w:color w:val="1F1F1F"/>
          <w:sz w:val="30"/>
          <w:szCs w:val="30"/>
          <w:bdr w:val="none" w:sz="0" w:space="0" w:color="auto" w:frame="1"/>
          <w:rtl/>
        </w:rPr>
        <w:t>ماشین می تواند در اکثر شرایط به طور خودکار رانندگی کند. راننده ممکن است فقط در شرایط اضطراری یا برای انجام وظایفی مانند پارک کردن نیاز به دخالت داشته باشد.</w:t>
      </w:r>
    </w:p>
    <w:p w14:paraId="341DA7C2" w14:textId="77777777" w:rsidR="00BF7C00" w:rsidRPr="00BF7C00" w:rsidRDefault="00BF7C00" w:rsidP="00443AC3">
      <w:pPr>
        <w:numPr>
          <w:ilvl w:val="0"/>
          <w:numId w:val="14"/>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سطح 5:</w:t>
      </w:r>
      <w:r w:rsidRPr="00BF7C00">
        <w:rPr>
          <w:rFonts w:ascii="Calibri" w:eastAsia="Times New Roman" w:hAnsi="Calibri" w:cs="Calibri"/>
          <w:color w:val="1F1F1F"/>
          <w:sz w:val="30"/>
          <w:szCs w:val="30"/>
          <w:bdr w:val="none" w:sz="0" w:space="0" w:color="auto" w:frame="1"/>
          <w:rtl/>
        </w:rPr>
        <w:t xml:space="preserve"> ماشین می تواند در تمام شرایط به طور خودکار رانندگی کند. راننده دیگر نیازی به دخالت ندارد.</w:t>
      </w:r>
    </w:p>
    <w:p w14:paraId="70B98C26"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حال حاضر، هیچ ماشین خودران تجاری سطح 5 در دسترس نیست. با این حال، چندین شرکت در حال توسعه ماشین های خودران سطح 4 و 5 هستند. انتظار می رود که ماشین های خودران سطح 4 در ابتدا در کاربردهای محدود، مانند تاکسی های خودران، استفاده شوند. ماشین های خودران سطح 5 ممکن است در آینده برای طیف گسترده تری از کاربردها، از جمله خودروهای شخصی و خودروهای تحویل، استفاده شوند.</w:t>
      </w:r>
    </w:p>
    <w:p w14:paraId="1942835F"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مزایا و معایب ماشین های خودران</w:t>
      </w:r>
    </w:p>
    <w:p w14:paraId="27B686D7"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ماشین های خودران پتانسیل این را دارند که مزایای زیادی را برای جامعه به ارمغان بیاورند. آنها می توانند به کاهش تصادفات، ترافیک و آلودگی کمک کنند. آنها همچنین می توانند راحتی و بهره وری را بهبود بخشند.</w:t>
      </w:r>
    </w:p>
    <w:p w14:paraId="205FA9D8"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lastRenderedPageBreak/>
        <w:t>با این حال، ماشین های خودران همچنین با چالش هایی روبرو هستند. آنها می توانند گران باشند و ممکن است مورد سوء استفاده قرار گیرند. آنها همچنین ممکن است منجر به معضلات اخلاقی جدید شوند.</w:t>
      </w:r>
    </w:p>
    <w:p w14:paraId="11037EBD"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در اینجا برخی از مزایا و معایب ماشین های خودران آورده شده است:</w:t>
      </w:r>
    </w:p>
    <w:p w14:paraId="4E21E623"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مزایای ماشین های خودران:</w:t>
      </w:r>
    </w:p>
    <w:p w14:paraId="05869F84"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ایمنی: </w:t>
      </w:r>
      <w:r w:rsidRPr="00BF7C00">
        <w:rPr>
          <w:rFonts w:ascii="Calibri" w:eastAsia="Times New Roman" w:hAnsi="Calibri" w:cs="Calibri"/>
          <w:color w:val="1F1F1F"/>
          <w:sz w:val="30"/>
          <w:szCs w:val="30"/>
          <w:bdr w:val="none" w:sz="0" w:space="0" w:color="auto" w:frame="1"/>
          <w:rtl/>
        </w:rPr>
        <w:t>ماشین های خودران می توانند به کاهش تصادفات کمک کنند. بر اساس گزارشی از موسسه بیمه ایمنی بزرگراه های ملی (</w:t>
      </w:r>
      <w:r w:rsidRPr="00BF7C00">
        <w:rPr>
          <w:rFonts w:ascii="Calibri" w:eastAsia="Times New Roman" w:hAnsi="Calibri" w:cs="Calibri"/>
          <w:color w:val="1F1F1F"/>
          <w:sz w:val="30"/>
          <w:szCs w:val="30"/>
          <w:bdr w:val="none" w:sz="0" w:space="0" w:color="auto" w:frame="1"/>
        </w:rPr>
        <w:t>IIHS</w:t>
      </w:r>
      <w:r w:rsidRPr="00BF7C00">
        <w:rPr>
          <w:rFonts w:ascii="Calibri" w:eastAsia="Times New Roman" w:hAnsi="Calibri" w:cs="Calibri"/>
          <w:color w:val="1F1F1F"/>
          <w:sz w:val="30"/>
          <w:szCs w:val="30"/>
          <w:bdr w:val="none" w:sz="0" w:space="0" w:color="auto" w:frame="1"/>
          <w:rtl/>
        </w:rPr>
        <w:t>)، ماشین های خودران می توانند تصادفات مرگبار را تا 80 درصد کاهش دهند.</w:t>
      </w:r>
    </w:p>
    <w:p w14:paraId="18A2336B"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بهره وری: ماشین های خودران می توانند به افزایش بهره وری کمک کنند. آنها می توانند ترافیک را کاهش دهند و زمان سفر را کوتاه کنند.</w:t>
      </w:r>
    </w:p>
    <w:p w14:paraId="219B46A5"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راحتی: </w:t>
      </w:r>
      <w:r w:rsidRPr="00BF7C00">
        <w:rPr>
          <w:rFonts w:ascii="Calibri" w:eastAsia="Times New Roman" w:hAnsi="Calibri" w:cs="Calibri"/>
          <w:color w:val="1F1F1F"/>
          <w:sz w:val="30"/>
          <w:szCs w:val="30"/>
          <w:bdr w:val="none" w:sz="0" w:space="0" w:color="auto" w:frame="1"/>
          <w:rtl/>
        </w:rPr>
        <w:t>ماشین های خودران می توانند راحتی و رفاه را بهبود بخشند. آنها می توانند به مسافران اجازه دهند تا از سفر خود لذت ببرند و کارهای دیگری مانند کار یا استراحت را انجام دهند.</w:t>
      </w:r>
    </w:p>
    <w:p w14:paraId="5CF1F950" w14:textId="77777777" w:rsidR="00BF7C00" w:rsidRPr="00BF7C00" w:rsidRDefault="00BF7C00" w:rsidP="00443AC3">
      <w:pPr>
        <w:numPr>
          <w:ilvl w:val="0"/>
          <w:numId w:val="15"/>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کارایی: </w:t>
      </w:r>
      <w:r w:rsidRPr="00BF7C00">
        <w:rPr>
          <w:rFonts w:ascii="Calibri" w:eastAsia="Times New Roman" w:hAnsi="Calibri" w:cs="Calibri"/>
          <w:color w:val="1F1F1F"/>
          <w:sz w:val="30"/>
          <w:szCs w:val="30"/>
          <w:bdr w:val="none" w:sz="0" w:space="0" w:color="auto" w:frame="1"/>
          <w:rtl/>
        </w:rPr>
        <w:t>ماشین های خودران می توانند به کاهش مصرف انرژی کمک کنند. آنها می توانند به کاهش ترافیک کمک کنند، که می تواند منجر به کاهش انتشار گازهای گلخانه ای شود.</w:t>
      </w:r>
    </w:p>
    <w:p w14:paraId="49F655F1" w14:textId="77777777" w:rsidR="00BF7C00" w:rsidRPr="00BF7C00" w:rsidRDefault="00BF7C00" w:rsidP="00443AC3">
      <w:p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1F1F1F"/>
          <w:sz w:val="30"/>
          <w:szCs w:val="30"/>
          <w:bdr w:val="none" w:sz="0" w:space="0" w:color="auto" w:frame="1"/>
          <w:rtl/>
        </w:rPr>
        <w:t>معایب ماشین های خودران:</w:t>
      </w:r>
    </w:p>
    <w:p w14:paraId="0A4BDD44" w14:textId="77777777" w:rsidR="00BF7C00" w:rsidRPr="00BF7C00" w:rsidRDefault="00BF7C00" w:rsidP="00443AC3">
      <w:pPr>
        <w:numPr>
          <w:ilvl w:val="0"/>
          <w:numId w:val="16"/>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هزینه: </w:t>
      </w:r>
      <w:r w:rsidRPr="00BF7C00">
        <w:rPr>
          <w:rFonts w:ascii="Calibri" w:eastAsia="Times New Roman" w:hAnsi="Calibri" w:cs="Calibri"/>
          <w:color w:val="1F1F1F"/>
          <w:sz w:val="30"/>
          <w:szCs w:val="30"/>
          <w:bdr w:val="none" w:sz="0" w:space="0" w:color="auto" w:frame="1"/>
          <w:rtl/>
        </w:rPr>
        <w:t>ماشین های خودران می توانند گران باشند. هزینه های اولیه توسعه و تولید ماشین های خودران می تواند بالا باشد.</w:t>
      </w:r>
    </w:p>
    <w:p w14:paraId="1B741D99" w14:textId="77777777" w:rsidR="00BF7C00" w:rsidRPr="00BF7C00" w:rsidRDefault="00BF7C00" w:rsidP="00443AC3">
      <w:pPr>
        <w:numPr>
          <w:ilvl w:val="0"/>
          <w:numId w:val="16"/>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اعتماد: </w:t>
      </w:r>
      <w:r w:rsidRPr="00BF7C00">
        <w:rPr>
          <w:rFonts w:ascii="Calibri" w:eastAsia="Times New Roman" w:hAnsi="Calibri" w:cs="Calibri"/>
          <w:color w:val="1F1F1F"/>
          <w:sz w:val="30"/>
          <w:szCs w:val="30"/>
          <w:bdr w:val="none" w:sz="0" w:space="0" w:color="auto" w:frame="1"/>
          <w:rtl/>
        </w:rPr>
        <w:t>مردم باید به ماشین های خودران اعتماد کنند. مردم باید اطمینان داشته باشند که ماشین های خودران می توانند به طور ایمن رانندگی کنند.</w:t>
      </w:r>
    </w:p>
    <w:p w14:paraId="50A02A48" w14:textId="77777777" w:rsidR="00BF7C00" w:rsidRPr="00BF7C00" w:rsidRDefault="00BF7C00" w:rsidP="00443AC3">
      <w:pPr>
        <w:numPr>
          <w:ilvl w:val="0"/>
          <w:numId w:val="16"/>
        </w:numPr>
        <w:bidi/>
        <w:spacing w:after="240" w:line="450" w:lineRule="atLeast"/>
        <w:rPr>
          <w:rFonts w:ascii="Calibri" w:eastAsia="Times New Roman" w:hAnsi="Calibri" w:cs="Calibri"/>
          <w:color w:val="1F1F1F"/>
          <w:sz w:val="30"/>
          <w:szCs w:val="30"/>
          <w:rtl/>
        </w:rPr>
      </w:pPr>
      <w:r w:rsidRPr="00BF7C00">
        <w:rPr>
          <w:rFonts w:ascii="Calibri" w:eastAsia="Times New Roman" w:hAnsi="Calibri" w:cs="Calibri"/>
          <w:color w:val="F73A7D" w:themeColor="accent1" w:themeTint="99"/>
          <w:sz w:val="30"/>
          <w:szCs w:val="30"/>
          <w:bdr w:val="none" w:sz="0" w:space="0" w:color="auto" w:frame="1"/>
          <w:rtl/>
        </w:rPr>
        <w:t xml:space="preserve">امنیت: </w:t>
      </w:r>
      <w:r w:rsidRPr="00BF7C00">
        <w:rPr>
          <w:rFonts w:ascii="Calibri" w:eastAsia="Times New Roman" w:hAnsi="Calibri" w:cs="Calibri"/>
          <w:color w:val="1F1F1F"/>
          <w:sz w:val="30"/>
          <w:szCs w:val="30"/>
          <w:bdr w:val="none" w:sz="0" w:space="0" w:color="auto" w:frame="1"/>
          <w:rtl/>
        </w:rPr>
        <w:t>ماشین های خودران می توانند مورد سوء استفاده قرار گیرند. ماشین های خودران می توانند برای حمل مواد خطرناک یا انجام حملات استفاده شوند.</w:t>
      </w:r>
    </w:p>
    <w:p w14:paraId="2B82F2BC" w14:textId="77777777" w:rsidR="00BF7C00" w:rsidRPr="006755A1" w:rsidRDefault="00BF7C00" w:rsidP="00443AC3">
      <w:pPr>
        <w:numPr>
          <w:ilvl w:val="0"/>
          <w:numId w:val="16"/>
        </w:numPr>
        <w:bidi/>
        <w:spacing w:after="240" w:line="450" w:lineRule="atLeast"/>
        <w:rPr>
          <w:rFonts w:ascii="Calibri" w:eastAsia="Times New Roman" w:hAnsi="Calibri" w:cs="Calibri"/>
          <w:color w:val="1F1F1F"/>
          <w:sz w:val="30"/>
          <w:szCs w:val="30"/>
        </w:rPr>
      </w:pPr>
      <w:r w:rsidRPr="00BF7C00">
        <w:rPr>
          <w:rFonts w:ascii="Calibri" w:eastAsia="Times New Roman" w:hAnsi="Calibri" w:cs="Calibri"/>
          <w:color w:val="F73A7D" w:themeColor="accent1" w:themeTint="99"/>
          <w:sz w:val="30"/>
          <w:szCs w:val="30"/>
          <w:bdr w:val="none" w:sz="0" w:space="0" w:color="auto" w:frame="1"/>
          <w:rtl/>
        </w:rPr>
        <w:t xml:space="preserve">معضلات اخلاقی: </w:t>
      </w:r>
      <w:r w:rsidRPr="00BF7C00">
        <w:rPr>
          <w:rFonts w:ascii="Calibri" w:eastAsia="Times New Roman" w:hAnsi="Calibri" w:cs="Calibri"/>
          <w:color w:val="1F1F1F"/>
          <w:sz w:val="30"/>
          <w:szCs w:val="30"/>
          <w:bdr w:val="none" w:sz="0" w:space="0" w:color="auto" w:frame="1"/>
          <w:rtl/>
        </w:rPr>
        <w:t>ماشین های خودران ممکن است منجر به معضلات اخلاقی جدید شوند. به عنوان مثال، ماشین های خودران ممکن است مجبور شوند در شرایطی که جان انسان ها در خطر است، تصمیماتی بگیرند.</w:t>
      </w:r>
    </w:p>
    <w:p w14:paraId="6439B426" w14:textId="77777777" w:rsidR="006755A1" w:rsidRDefault="006755A1" w:rsidP="00443AC3">
      <w:pPr>
        <w:bidi/>
        <w:spacing w:after="240" w:line="450" w:lineRule="atLeast"/>
        <w:rPr>
          <w:rFonts w:ascii="Calibri" w:eastAsia="Times New Roman" w:hAnsi="Calibri" w:cs="Calibri"/>
          <w:color w:val="1F1F1F"/>
          <w:sz w:val="30"/>
          <w:szCs w:val="30"/>
          <w:bdr w:val="none" w:sz="0" w:space="0" w:color="auto" w:frame="1"/>
          <w:rtl/>
        </w:rPr>
      </w:pPr>
    </w:p>
    <w:p w14:paraId="740049C3" w14:textId="729616A7" w:rsidR="00BF7C00" w:rsidRDefault="00BF7C00" w:rsidP="00443AC3">
      <w:pPr>
        <w:pStyle w:val="NormalWeb"/>
        <w:bidi/>
        <w:spacing w:before="0" w:beforeAutospacing="0" w:after="240" w:afterAutospacing="0" w:line="450" w:lineRule="atLeast"/>
        <w:rPr>
          <w:rStyle w:val="Strong"/>
          <w:rFonts w:ascii="Calibri" w:hAnsi="Calibri" w:cs="Calibri"/>
          <w:color w:val="0070C0"/>
          <w:sz w:val="36"/>
          <w:szCs w:val="36"/>
          <w:bdr w:val="none" w:sz="0" w:space="0" w:color="auto" w:frame="1"/>
          <w:rtl/>
        </w:rPr>
      </w:pPr>
      <w:r w:rsidRPr="00FF773B">
        <w:rPr>
          <w:rStyle w:val="Strong"/>
          <w:rFonts w:ascii="Calibri" w:hAnsi="Calibri" w:cs="Calibri"/>
          <w:color w:val="0070C0"/>
          <w:sz w:val="36"/>
          <w:szCs w:val="36"/>
          <w:bdr w:val="none" w:sz="0" w:space="0" w:color="auto" w:frame="1"/>
          <w:rtl/>
        </w:rPr>
        <w:lastRenderedPageBreak/>
        <w:t>قوانین و مقررات مربوط به ماشین های خودران</w:t>
      </w:r>
    </w:p>
    <w:p w14:paraId="4A3E1DD9"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قوانین و مقررات مربوط به ماشین های خودران هنوز در حال توسعه هستند. هر کشور قوانین و مقررات خاص خود را در این زمینه دارد.</w:t>
      </w:r>
    </w:p>
    <w:p w14:paraId="4C0BFB27"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قوانین آزمایش ماشین های خودران</w:t>
      </w:r>
    </w:p>
    <w:p w14:paraId="02AEE189"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برخی کشورها قوانینی برای آزمایش ماشین های خودران در جاده ها وضع کرده اند. این قوانین معمولاً شامل موارد زیر می شوند:</w:t>
      </w:r>
    </w:p>
    <w:p w14:paraId="0A0EFA7F" w14:textId="77777777" w:rsidR="00FF773B" w:rsidRPr="00FF773B" w:rsidRDefault="00FF773B" w:rsidP="00443AC3">
      <w:pPr>
        <w:numPr>
          <w:ilvl w:val="0"/>
          <w:numId w:val="22"/>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شرایط آزمایش: </w:t>
      </w:r>
      <w:r w:rsidRPr="00FF773B">
        <w:rPr>
          <w:rFonts w:ascii="Arial" w:eastAsia="Times New Roman" w:hAnsi="Arial" w:cs="Arial"/>
          <w:color w:val="1F1F1F"/>
          <w:sz w:val="30"/>
          <w:szCs w:val="30"/>
          <w:bdr w:val="none" w:sz="0" w:space="0" w:color="auto" w:frame="1"/>
          <w:rtl/>
        </w:rPr>
        <w:t>این قوانین شرایطی را که ماشین های خودران می توانند در آن آزمایش شوند، تعیین می کنند. به عنوان مثال، ممکن است این قوانین محدودیت هایی در مورد سرعت، شرایط آب و هوایی یا زمان روز اعمال کنند.</w:t>
      </w:r>
    </w:p>
    <w:p w14:paraId="7BAC96AE" w14:textId="77777777" w:rsidR="00FF773B" w:rsidRPr="00FF773B" w:rsidRDefault="00FF773B" w:rsidP="00443AC3">
      <w:pPr>
        <w:numPr>
          <w:ilvl w:val="0"/>
          <w:numId w:val="22"/>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تجهیزات مورد نیاز</w:t>
      </w:r>
      <w:r w:rsidRPr="00FF773B">
        <w:rPr>
          <w:rFonts w:ascii="Arial" w:eastAsia="Times New Roman" w:hAnsi="Arial" w:cs="Arial"/>
          <w:color w:val="1F1F1F"/>
          <w:sz w:val="30"/>
          <w:szCs w:val="30"/>
          <w:bdr w:val="none" w:sz="0" w:space="0" w:color="auto" w:frame="1"/>
          <w:rtl/>
        </w:rPr>
        <w:t>: این قوانین تجهیزاتی را که ماشین های خودران باید برای آزمایش داشته باشند، تعیین می کنند. به عنوان مثال، ممکن است این قوانین نیاز به نصب سنسورها یا دوربین های خاص داشته باشند.</w:t>
      </w:r>
    </w:p>
    <w:p w14:paraId="271D790E" w14:textId="77777777" w:rsidR="00FF773B" w:rsidRPr="00FF773B" w:rsidRDefault="00FF773B" w:rsidP="00443AC3">
      <w:pPr>
        <w:numPr>
          <w:ilvl w:val="0"/>
          <w:numId w:val="22"/>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مسئولیت:</w:t>
      </w:r>
      <w:r w:rsidRPr="00FF773B">
        <w:rPr>
          <w:rFonts w:ascii="Arial" w:eastAsia="Times New Roman" w:hAnsi="Arial" w:cs="Arial"/>
          <w:color w:val="1F1F1F"/>
          <w:sz w:val="30"/>
          <w:szCs w:val="30"/>
          <w:bdr w:val="none" w:sz="0" w:space="0" w:color="auto" w:frame="1"/>
          <w:rtl/>
        </w:rPr>
        <w:t xml:space="preserve"> این قوانین مسئولیت حوادث ناشی از آزمایش ماشین های خودران را تعیین می کنند. به عنوان مثال، ممکن است این قوانین مسئولیت را بر عهده سازنده ماشین یا آزمایش کننده قرار دهند.</w:t>
      </w:r>
    </w:p>
    <w:p w14:paraId="30B9CF5A"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قوانین استفاده از ماشین های خودران</w:t>
      </w:r>
    </w:p>
    <w:p w14:paraId="63546B30"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برخی کشورها قوانینی برای استفاده از ماشین های خودران در جاده ها وضع کرده اند. این قوانین معمولاً شامل موارد زیر می شوند:</w:t>
      </w:r>
    </w:p>
    <w:p w14:paraId="38A0F2D2" w14:textId="77777777" w:rsidR="00FF773B" w:rsidRPr="00FF773B" w:rsidRDefault="00FF773B" w:rsidP="00443AC3">
      <w:pPr>
        <w:numPr>
          <w:ilvl w:val="0"/>
          <w:numId w:val="23"/>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سطح خودکارسازی مجاز: </w:t>
      </w:r>
      <w:r w:rsidRPr="00FF773B">
        <w:rPr>
          <w:rFonts w:ascii="Arial" w:eastAsia="Times New Roman" w:hAnsi="Arial" w:cs="Arial"/>
          <w:color w:val="1F1F1F"/>
          <w:sz w:val="30"/>
          <w:szCs w:val="30"/>
          <w:bdr w:val="none" w:sz="0" w:space="0" w:color="auto" w:frame="1"/>
          <w:rtl/>
        </w:rPr>
        <w:t>این قوانین سطح خودکارسازی ماشین های خودران را که می توانند در جاده ها استفاده شوند، تعیین می کنند. به عنوان مثال، ممکن است این قوانین فقط اجازه استفاده از ماشین های خودران سطح 3 را بدهند.</w:t>
      </w:r>
    </w:p>
    <w:p w14:paraId="119028BA" w14:textId="77777777" w:rsidR="00FF773B" w:rsidRPr="00FF773B" w:rsidRDefault="00FF773B" w:rsidP="00443AC3">
      <w:pPr>
        <w:numPr>
          <w:ilvl w:val="0"/>
          <w:numId w:val="23"/>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شرایط استفاده: </w:t>
      </w:r>
      <w:r w:rsidRPr="00FF773B">
        <w:rPr>
          <w:rFonts w:ascii="Arial" w:eastAsia="Times New Roman" w:hAnsi="Arial" w:cs="Arial"/>
          <w:color w:val="1F1F1F"/>
          <w:sz w:val="30"/>
          <w:szCs w:val="30"/>
          <w:bdr w:val="none" w:sz="0" w:space="0" w:color="auto" w:frame="1"/>
          <w:rtl/>
        </w:rPr>
        <w:t>این قوانین شرایطی را که ماشین های خودران می توانند در آن استفاده شوند، تعیین می کنند. به عنوان مثال، ممکن است این قوانین محدودیت هایی در مورد سرعت، شرایط آب و هوایی یا مناطق جغرافیایی اعمال کنند.</w:t>
      </w:r>
    </w:p>
    <w:p w14:paraId="62771127" w14:textId="77777777" w:rsidR="00FF773B" w:rsidRPr="006755A1" w:rsidRDefault="00FF773B" w:rsidP="00443AC3">
      <w:pPr>
        <w:numPr>
          <w:ilvl w:val="0"/>
          <w:numId w:val="23"/>
        </w:numPr>
        <w:bidi/>
        <w:spacing w:after="240" w:line="450" w:lineRule="atLeast"/>
        <w:rPr>
          <w:rFonts w:ascii="Arial" w:eastAsia="Times New Roman" w:hAnsi="Arial" w:cs="Arial"/>
          <w:color w:val="1F1F1F"/>
          <w:sz w:val="30"/>
          <w:szCs w:val="30"/>
        </w:rPr>
      </w:pPr>
      <w:r w:rsidRPr="00FF773B">
        <w:rPr>
          <w:rFonts w:ascii="Arial" w:eastAsia="Times New Roman" w:hAnsi="Arial" w:cs="Arial"/>
          <w:color w:val="F73A7D" w:themeColor="accent1" w:themeTint="99"/>
          <w:sz w:val="30"/>
          <w:szCs w:val="30"/>
          <w:bdr w:val="none" w:sz="0" w:space="0" w:color="auto" w:frame="1"/>
          <w:rtl/>
        </w:rPr>
        <w:lastRenderedPageBreak/>
        <w:t xml:space="preserve">مسئولیت: </w:t>
      </w:r>
      <w:r w:rsidRPr="00FF773B">
        <w:rPr>
          <w:rFonts w:ascii="Arial" w:eastAsia="Times New Roman" w:hAnsi="Arial" w:cs="Arial"/>
          <w:color w:val="1F1F1F"/>
          <w:sz w:val="30"/>
          <w:szCs w:val="30"/>
          <w:bdr w:val="none" w:sz="0" w:space="0" w:color="auto" w:frame="1"/>
          <w:rtl/>
        </w:rPr>
        <w:t>این قوانین مسئولیت حوادث ناشی از استفاده از ماشین های خودران را تعیین می کنند. به عنوان مثال، ممکن است این قوانین مسئولیت را بر عهده سازنده ماشین، کاربر یا هر دو قرار دهند.</w:t>
      </w:r>
    </w:p>
    <w:p w14:paraId="0CD9FE1B" w14:textId="77777777" w:rsidR="00FF773B" w:rsidRPr="00FF773B" w:rsidRDefault="00FF773B" w:rsidP="00443AC3">
      <w:pPr>
        <w:bidi/>
        <w:spacing w:after="240" w:line="450" w:lineRule="atLeast"/>
        <w:rPr>
          <w:rFonts w:ascii="Arial" w:eastAsia="Times New Roman" w:hAnsi="Arial" w:cs="Arial"/>
          <w:color w:val="F73A7D" w:themeColor="accent1" w:themeTint="99"/>
          <w:sz w:val="30"/>
          <w:szCs w:val="30"/>
          <w:rtl/>
        </w:rPr>
      </w:pPr>
      <w:r w:rsidRPr="00FF773B">
        <w:rPr>
          <w:rFonts w:ascii="Arial" w:eastAsia="Times New Roman" w:hAnsi="Arial" w:cs="Arial"/>
          <w:color w:val="F73A7D" w:themeColor="accent1" w:themeTint="99"/>
          <w:sz w:val="30"/>
          <w:szCs w:val="30"/>
          <w:bdr w:val="none" w:sz="0" w:space="0" w:color="auto" w:frame="1"/>
          <w:rtl/>
        </w:rPr>
        <w:t>چالش های قانونی</w:t>
      </w:r>
    </w:p>
    <w:p w14:paraId="21F60BBB"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توسعه قوانین و مقررات مربوط به ماشین های خودران چالش هایی را به همراه دارد. این چالش ها عبارتند از:</w:t>
      </w:r>
    </w:p>
    <w:p w14:paraId="772CC811" w14:textId="77777777" w:rsidR="00FF773B" w:rsidRPr="00FF773B" w:rsidRDefault="00FF773B" w:rsidP="00443AC3">
      <w:pPr>
        <w:numPr>
          <w:ilvl w:val="0"/>
          <w:numId w:val="24"/>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نوآوری سریع: </w:t>
      </w:r>
      <w:r w:rsidRPr="00FF773B">
        <w:rPr>
          <w:rFonts w:ascii="Arial" w:eastAsia="Times New Roman" w:hAnsi="Arial" w:cs="Arial"/>
          <w:color w:val="1F1F1F"/>
          <w:sz w:val="30"/>
          <w:szCs w:val="30"/>
          <w:bdr w:val="none" w:sz="0" w:space="0" w:color="auto" w:frame="1"/>
          <w:rtl/>
        </w:rPr>
        <w:t>فناوری ماشین های خودران به سرعت در حال پیشرفت است. این امر می تواند چالش هایی را برای توسعه قوانین و مقرراتی که با این فناوری سازگار باشند، ایجاد کند.</w:t>
      </w:r>
    </w:p>
    <w:p w14:paraId="0C042ACA" w14:textId="77777777" w:rsidR="00FF773B" w:rsidRPr="00FF773B" w:rsidRDefault="00FF773B" w:rsidP="00443AC3">
      <w:pPr>
        <w:numPr>
          <w:ilvl w:val="0"/>
          <w:numId w:val="24"/>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پیچیدگی: </w:t>
      </w:r>
      <w:r w:rsidRPr="00FF773B">
        <w:rPr>
          <w:rFonts w:ascii="Arial" w:eastAsia="Times New Roman" w:hAnsi="Arial" w:cs="Arial"/>
          <w:color w:val="1F1F1F"/>
          <w:sz w:val="30"/>
          <w:szCs w:val="30"/>
          <w:bdr w:val="none" w:sz="0" w:space="0" w:color="auto" w:frame="1"/>
          <w:rtl/>
        </w:rPr>
        <w:t>ماشین های خودران سیستم های پیچیده ای هستند. این امر می تواند چالش هایی را برای توسعه قوانین و مقرراتی که تمام جنبه های این سیستم ها را در نظر بگیرند، ایجاد کند.</w:t>
      </w:r>
    </w:p>
    <w:p w14:paraId="16EA4F8B" w14:textId="77777777" w:rsidR="00FF773B" w:rsidRPr="00FF773B" w:rsidRDefault="00FF773B" w:rsidP="00443AC3">
      <w:pPr>
        <w:numPr>
          <w:ilvl w:val="0"/>
          <w:numId w:val="24"/>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مسائل اخلاقی: </w:t>
      </w:r>
      <w:r w:rsidRPr="00FF773B">
        <w:rPr>
          <w:rFonts w:ascii="Arial" w:eastAsia="Times New Roman" w:hAnsi="Arial" w:cs="Arial"/>
          <w:color w:val="1F1F1F"/>
          <w:sz w:val="30"/>
          <w:szCs w:val="30"/>
          <w:bdr w:val="none" w:sz="0" w:space="0" w:color="auto" w:frame="1"/>
          <w:rtl/>
        </w:rPr>
        <w:t>ماشین های خودران ممکن است در شرایطی قرار بگیرند که مجبور به تصمیم گیری هایی شوند که عواقب اخلاقی داشته باشند. این امر می تواند چالش هایی را برای توسعه قوانین و مقرراتی که این مسائل را در نظر بگیرند، ایجاد کند.</w:t>
      </w:r>
    </w:p>
    <w:p w14:paraId="35FA37E7"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پیش بینی ها</w:t>
      </w:r>
    </w:p>
    <w:p w14:paraId="5B3F596E"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انتظار می رود که قوانین و مقررات مربوط به ماشین های خودران در سال های آینده همچنان در حال توسعه باشند. این امر به دلیل پیشرفت فناوری ماشین های خودران و افزایش نگرانی ها در مورد ایمنی و اخلاق ماشین های خودران است.</w:t>
      </w:r>
    </w:p>
    <w:p w14:paraId="2856B9DD"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نمونه هایی از قوانین و مقررات مربوط به ماشین های خودران</w:t>
      </w:r>
    </w:p>
    <w:p w14:paraId="22251227"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در اینجا چند نمونه از قوانین و مقررات مربوط به ماشین های خودران در کشورهای مختلف آورده شده است:</w:t>
      </w:r>
    </w:p>
    <w:p w14:paraId="033624DC" w14:textId="77777777" w:rsidR="00FF773B" w:rsidRPr="00FF773B" w:rsidRDefault="00FF773B" w:rsidP="00443AC3">
      <w:pPr>
        <w:numPr>
          <w:ilvl w:val="0"/>
          <w:numId w:val="25"/>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ایالات متحده: </w:t>
      </w:r>
      <w:r w:rsidRPr="00FF773B">
        <w:rPr>
          <w:rFonts w:ascii="Arial" w:eastAsia="Times New Roman" w:hAnsi="Arial" w:cs="Arial"/>
          <w:color w:val="1F1F1F"/>
          <w:sz w:val="30"/>
          <w:szCs w:val="30"/>
          <w:bdr w:val="none" w:sz="0" w:space="0" w:color="auto" w:frame="1"/>
          <w:rtl/>
        </w:rPr>
        <w:t>ایالات متحده هیچ قانون فدرال واحدی برای ماشین های خودران ندارد. با این حال، برخی از ایالت ها قوانین خود را برای ماشین های خودران وضع کرده اند. به عنوان مثال، کالیفرنیا، یکی از پیشروترین ایالت ها در زمینه ماشین های خودران، قوانینی را برای آزمایش و استفاده از ماشین های خودران وضع کرده است.</w:t>
      </w:r>
    </w:p>
    <w:p w14:paraId="4F30B25C" w14:textId="77777777" w:rsidR="00FF773B" w:rsidRPr="00FF773B" w:rsidRDefault="00FF773B" w:rsidP="00443AC3">
      <w:pPr>
        <w:numPr>
          <w:ilvl w:val="0"/>
          <w:numId w:val="25"/>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lastRenderedPageBreak/>
        <w:t>چین:</w:t>
      </w:r>
      <w:r w:rsidRPr="00FF773B">
        <w:rPr>
          <w:rFonts w:ascii="Arial" w:eastAsia="Times New Roman" w:hAnsi="Arial" w:cs="Arial"/>
          <w:color w:val="1F1F1F"/>
          <w:sz w:val="30"/>
          <w:szCs w:val="30"/>
          <w:bdr w:val="none" w:sz="0" w:space="0" w:color="auto" w:frame="1"/>
          <w:rtl/>
        </w:rPr>
        <w:t xml:space="preserve"> چین قوانینی را برای آزمایش و استفاده از ماشین های خودران وضع کرده است. به عنوان مثال، چین محدودیت سرعت 30 کیلومتر در ساعت را برای ماشین های خودران در آزمایش و استفاده تجاری تعیین کرده است.</w:t>
      </w:r>
    </w:p>
    <w:p w14:paraId="1A37543C" w14:textId="77777777" w:rsidR="00FF773B" w:rsidRPr="00FF773B" w:rsidRDefault="00FF773B" w:rsidP="00443AC3">
      <w:pPr>
        <w:numPr>
          <w:ilvl w:val="0"/>
          <w:numId w:val="25"/>
        </w:num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F73A7D" w:themeColor="accent1" w:themeTint="99"/>
          <w:sz w:val="30"/>
          <w:szCs w:val="30"/>
          <w:bdr w:val="none" w:sz="0" w:space="0" w:color="auto" w:frame="1"/>
          <w:rtl/>
        </w:rPr>
        <w:t xml:space="preserve">اتحادیه اروپا: </w:t>
      </w:r>
      <w:r w:rsidRPr="00FF773B">
        <w:rPr>
          <w:rFonts w:ascii="Arial" w:eastAsia="Times New Roman" w:hAnsi="Arial" w:cs="Arial"/>
          <w:color w:val="1F1F1F"/>
          <w:sz w:val="30"/>
          <w:szCs w:val="30"/>
          <w:bdr w:val="none" w:sz="0" w:space="0" w:color="auto" w:frame="1"/>
          <w:rtl/>
        </w:rPr>
        <w:t>اتحادیه اروپا قوانینی را برای آزمایش و استفاده از ماشین های خودران وضع کرده است. به عنوان مثال، اتحادیه اروپا سطح خودکارسازی 3 را به عنوان سطح حداقلی برای آزمایش و استفاده تجاری ماشین های خودران تعیین کرده است.</w:t>
      </w:r>
    </w:p>
    <w:p w14:paraId="57A73FFC" w14:textId="77777777" w:rsidR="00FF773B" w:rsidRPr="00FF773B" w:rsidRDefault="00FF773B" w:rsidP="00443AC3">
      <w:pPr>
        <w:bidi/>
        <w:spacing w:after="240" w:line="450" w:lineRule="atLeast"/>
        <w:rPr>
          <w:rFonts w:ascii="Arial" w:eastAsia="Times New Roman" w:hAnsi="Arial" w:cs="Arial"/>
          <w:color w:val="1F1F1F"/>
          <w:sz w:val="30"/>
          <w:szCs w:val="30"/>
          <w:rtl/>
        </w:rPr>
      </w:pPr>
      <w:r w:rsidRPr="00FF773B">
        <w:rPr>
          <w:rFonts w:ascii="Arial" w:eastAsia="Times New Roman" w:hAnsi="Arial" w:cs="Arial"/>
          <w:color w:val="1F1F1F"/>
          <w:sz w:val="30"/>
          <w:szCs w:val="30"/>
          <w:bdr w:val="none" w:sz="0" w:space="0" w:color="auto" w:frame="1"/>
          <w:rtl/>
        </w:rPr>
        <w:t>این قوانین و مقررات همچنان در حال توسعه هستند و انتظار می رود که در آینده تغییراتی در آنها ایجاد شود.</w:t>
      </w:r>
    </w:p>
    <w:p w14:paraId="5D1B9405" w14:textId="77777777" w:rsidR="00FE6A4A" w:rsidRDefault="00BF7C00" w:rsidP="00443AC3">
      <w:pPr>
        <w:pStyle w:val="NormalWeb"/>
        <w:bidi/>
        <w:spacing w:before="360" w:beforeAutospacing="0" w:after="240" w:afterAutospacing="0" w:line="450" w:lineRule="atLeast"/>
        <w:rPr>
          <w:rFonts w:ascii="Calibri" w:hAnsi="Calibri" w:cs="Calibri"/>
          <w:color w:val="1F1F1F"/>
          <w:sz w:val="30"/>
          <w:szCs w:val="30"/>
        </w:rPr>
      </w:pPr>
      <w:r w:rsidRPr="00FF773B">
        <w:rPr>
          <w:rFonts w:ascii="Calibri" w:hAnsi="Calibri" w:cs="Calibri"/>
          <w:color w:val="1F1F1F"/>
          <w:sz w:val="30"/>
          <w:szCs w:val="30"/>
          <w:rtl/>
        </w:rPr>
        <w:t xml:space="preserve">در برخی کشورها، قوانینی برای آزمایش ماشین های خودران در جاده ها وضع شده است. در برخی دیگر </w:t>
      </w:r>
    </w:p>
    <w:p w14:paraId="7B9B248A" w14:textId="2D6A2BB5" w:rsidR="00BF7C00" w:rsidRDefault="00BF7C00" w:rsidP="00FE6A4A">
      <w:pPr>
        <w:pStyle w:val="NormalWeb"/>
        <w:bidi/>
        <w:spacing w:before="360" w:beforeAutospacing="0" w:after="240" w:afterAutospacing="0" w:line="450" w:lineRule="atLeast"/>
        <w:rPr>
          <w:rFonts w:ascii="Calibri" w:hAnsi="Calibri" w:cs="Calibri"/>
          <w:color w:val="1F1F1F"/>
          <w:sz w:val="30"/>
          <w:szCs w:val="30"/>
        </w:rPr>
      </w:pPr>
      <w:r w:rsidRPr="00FF773B">
        <w:rPr>
          <w:rFonts w:ascii="Calibri" w:hAnsi="Calibri" w:cs="Calibri"/>
          <w:color w:val="1F1F1F"/>
          <w:sz w:val="30"/>
          <w:szCs w:val="30"/>
          <w:rtl/>
        </w:rPr>
        <w:t>کشورها، قوانینی برای استفاده از ماشین های خودران در جاده ها وضع شده است.</w:t>
      </w:r>
    </w:p>
    <w:p w14:paraId="0DD9127F"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397FDCB8"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66931DD"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95727FA"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59F05ACA"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19CF635C"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177F554"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59FD5944"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7AB58579"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Pr>
      </w:pPr>
    </w:p>
    <w:p w14:paraId="2759295B" w14:textId="77777777" w:rsidR="00FE6A4A" w:rsidRDefault="00FE6A4A" w:rsidP="00FE6A4A">
      <w:pPr>
        <w:pStyle w:val="NormalWeb"/>
        <w:bidi/>
        <w:spacing w:before="360" w:beforeAutospacing="0" w:after="240" w:afterAutospacing="0" w:line="450" w:lineRule="atLeast"/>
        <w:rPr>
          <w:rFonts w:ascii="Calibri" w:hAnsi="Calibri" w:cs="Calibri"/>
          <w:color w:val="1F1F1F"/>
          <w:sz w:val="30"/>
          <w:szCs w:val="30"/>
          <w:rtl/>
        </w:rPr>
      </w:pPr>
    </w:p>
    <w:p w14:paraId="1E709D3B" w14:textId="77777777" w:rsidR="00105730" w:rsidRPr="00105730" w:rsidRDefault="00105730" w:rsidP="00443AC3">
      <w:pPr>
        <w:bidi/>
        <w:spacing w:after="240" w:line="450" w:lineRule="atLeast"/>
        <w:rPr>
          <w:rFonts w:ascii="Calibri" w:eastAsia="Times New Roman" w:hAnsi="Calibri" w:cs="Calibri"/>
          <w:b/>
          <w:bCs/>
          <w:color w:val="0070C0"/>
          <w:sz w:val="36"/>
          <w:szCs w:val="36"/>
        </w:rPr>
      </w:pPr>
      <w:r w:rsidRPr="00105730">
        <w:rPr>
          <w:rFonts w:ascii="Calibri" w:eastAsia="Times New Roman" w:hAnsi="Calibri" w:cs="Calibri"/>
          <w:b/>
          <w:bCs/>
          <w:color w:val="0070C0"/>
          <w:sz w:val="36"/>
          <w:szCs w:val="36"/>
          <w:bdr w:val="none" w:sz="0" w:space="0" w:color="auto" w:frame="1"/>
          <w:rtl/>
        </w:rPr>
        <w:t>آینده صنعت ماشین های خودران</w:t>
      </w:r>
    </w:p>
    <w:p w14:paraId="614C9D20"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ماشین های خودران پتانسیل این را دارند که انقلابی در حمل و نقل ایجاد کنند. آنها می توانند تصادفات را کاهش دهند، ترافیک را کاهش دهند و حمل و نقل را برای همه مقرون به صرفه تر کنند. با این حال، آنها همچنین با چالش هایی روبرو هستند، مانند نحوه برخورد با شرایط غیرمنتظره و نحوه اطمینان از اینکه آنها به طور ایمن توسط همه کاربران جاده استفاده می شوند.</w:t>
      </w:r>
    </w:p>
    <w:p w14:paraId="5334B369" w14:textId="77777777" w:rsidR="00105730" w:rsidRPr="00746746" w:rsidRDefault="00105730" w:rsidP="00443AC3">
      <w:pPr>
        <w:bidi/>
        <w:spacing w:after="240" w:line="450" w:lineRule="atLeast"/>
        <w:rPr>
          <w:rFonts w:ascii="Calibri" w:eastAsia="Times New Roman" w:hAnsi="Calibri" w:cs="Calibri"/>
          <w:color w:val="F73A7D" w:themeColor="accent6" w:themeTint="99"/>
          <w:sz w:val="30"/>
          <w:szCs w:val="30"/>
          <w:rtl/>
        </w:rPr>
      </w:pPr>
      <w:r w:rsidRPr="00746746">
        <w:rPr>
          <w:rFonts w:ascii="Calibri" w:eastAsia="Times New Roman" w:hAnsi="Calibri" w:cs="Calibri"/>
          <w:color w:val="F73A7D" w:themeColor="accent6" w:themeTint="99"/>
          <w:sz w:val="30"/>
          <w:szCs w:val="30"/>
          <w:bdr w:val="none" w:sz="0" w:space="0" w:color="auto" w:frame="1"/>
          <w:rtl/>
        </w:rPr>
        <w:t>انتظارات</w:t>
      </w:r>
    </w:p>
    <w:p w14:paraId="27D3945E"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انتظار می رود که صنعت ماشین های خودران در آینده رشد قابل توجهی داشته باشد. پیش بینی می شود که بازار ماشین های خودران تا سال 2030 به ارزش 800 میلیارد دلار برسد.</w:t>
      </w:r>
    </w:p>
    <w:p w14:paraId="7AEFB017" w14:textId="77777777" w:rsidR="00105730" w:rsidRPr="00746746" w:rsidRDefault="00105730" w:rsidP="00443AC3">
      <w:pPr>
        <w:bidi/>
        <w:spacing w:after="240" w:line="450" w:lineRule="atLeast"/>
        <w:rPr>
          <w:rFonts w:ascii="Calibri" w:eastAsia="Times New Roman" w:hAnsi="Calibri" w:cs="Calibri"/>
          <w:color w:val="F73A7D" w:themeColor="accent6" w:themeTint="99"/>
          <w:sz w:val="30"/>
          <w:szCs w:val="30"/>
          <w:rtl/>
        </w:rPr>
      </w:pPr>
      <w:r w:rsidRPr="00746746">
        <w:rPr>
          <w:rFonts w:ascii="Calibri" w:eastAsia="Times New Roman" w:hAnsi="Calibri" w:cs="Calibri"/>
          <w:color w:val="F73A7D" w:themeColor="accent6" w:themeTint="99"/>
          <w:sz w:val="30"/>
          <w:szCs w:val="30"/>
          <w:bdr w:val="none" w:sz="0" w:space="0" w:color="auto" w:frame="1"/>
          <w:rtl/>
        </w:rPr>
        <w:t>کاربردهای ماشین های خودران</w:t>
      </w:r>
    </w:p>
    <w:p w14:paraId="5843494E"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با پیشرفت فناوری، انتظار می رود که ماشین های خودران به طور گسترده تری در کاربردهای مختلف استفاده شوند. برخی از کاربردهای احتمالی ماشین های خودران عبارتند از:</w:t>
      </w:r>
    </w:p>
    <w:p w14:paraId="2860255B" w14:textId="77777777" w:rsidR="00105730" w:rsidRPr="00105730" w:rsidRDefault="00105730" w:rsidP="00443AC3">
      <w:pPr>
        <w:numPr>
          <w:ilvl w:val="0"/>
          <w:numId w:val="17"/>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خودروهای شخصی</w:t>
      </w:r>
      <w:r w:rsidRPr="00105730">
        <w:rPr>
          <w:rFonts w:ascii="Calibri" w:eastAsia="Times New Roman" w:hAnsi="Calibri" w:cs="Calibri"/>
          <w:color w:val="1F1F1F"/>
          <w:sz w:val="30"/>
          <w:szCs w:val="30"/>
          <w:bdr w:val="none" w:sz="0" w:space="0" w:color="auto" w:frame="1"/>
          <w:rtl/>
        </w:rPr>
        <w:t>: ماشین های خودران می توانند به مردم کمک کنند تا از یک مکان به مکان دیگر با ایمنی و راحتی بیشتری سفر کنند.</w:t>
      </w:r>
    </w:p>
    <w:p w14:paraId="0B85DCBE" w14:textId="77777777" w:rsidR="00105730" w:rsidRPr="00105730" w:rsidRDefault="00105730" w:rsidP="00443AC3">
      <w:pPr>
        <w:numPr>
          <w:ilvl w:val="0"/>
          <w:numId w:val="17"/>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تاکسی های خودران</w:t>
      </w:r>
      <w:r w:rsidRPr="00105730">
        <w:rPr>
          <w:rFonts w:ascii="Calibri" w:eastAsia="Times New Roman" w:hAnsi="Calibri" w:cs="Calibri"/>
          <w:color w:val="1F1F1F"/>
          <w:sz w:val="30"/>
          <w:szCs w:val="30"/>
          <w:bdr w:val="none" w:sz="0" w:space="0" w:color="auto" w:frame="1"/>
          <w:rtl/>
        </w:rPr>
        <w:t>: تاکسی های خودران می توانند یک جایگزین مقرون به صرفه و راحت برای حمل و نقل عمومی ارائه دهند.</w:t>
      </w:r>
    </w:p>
    <w:p w14:paraId="29721FD8" w14:textId="77777777" w:rsidR="00105730" w:rsidRPr="00105730" w:rsidRDefault="00105730" w:rsidP="00443AC3">
      <w:pPr>
        <w:numPr>
          <w:ilvl w:val="0"/>
          <w:numId w:val="17"/>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خودروهای تحویل: ماشین های خودران می توانند برای تحویل کالاها به طور ایمن و کارآمد استفاده شوند.</w:t>
      </w:r>
    </w:p>
    <w:p w14:paraId="1A3C6B80" w14:textId="77777777" w:rsidR="00105730" w:rsidRPr="00FE6A4A" w:rsidRDefault="00105730" w:rsidP="00443AC3">
      <w:pPr>
        <w:numPr>
          <w:ilvl w:val="0"/>
          <w:numId w:val="17"/>
        </w:numPr>
        <w:bidi/>
        <w:spacing w:after="240" w:line="450" w:lineRule="atLeast"/>
        <w:rPr>
          <w:rFonts w:ascii="Calibri" w:eastAsia="Times New Roman" w:hAnsi="Calibri" w:cs="Calibri"/>
          <w:color w:val="1F1F1F"/>
          <w:sz w:val="30"/>
          <w:szCs w:val="30"/>
        </w:rPr>
      </w:pPr>
      <w:r w:rsidRPr="00105730">
        <w:rPr>
          <w:rFonts w:ascii="Calibri" w:eastAsia="Times New Roman" w:hAnsi="Calibri" w:cs="Calibri"/>
          <w:color w:val="F73A7D" w:themeColor="accent1" w:themeTint="99"/>
          <w:sz w:val="30"/>
          <w:szCs w:val="30"/>
          <w:bdr w:val="none" w:sz="0" w:space="0" w:color="auto" w:frame="1"/>
          <w:rtl/>
        </w:rPr>
        <w:t>خودروهای تجاری</w:t>
      </w:r>
      <w:r w:rsidRPr="00105730">
        <w:rPr>
          <w:rFonts w:ascii="Calibri" w:eastAsia="Times New Roman" w:hAnsi="Calibri" w:cs="Calibri"/>
          <w:color w:val="1F1F1F"/>
          <w:sz w:val="30"/>
          <w:szCs w:val="30"/>
          <w:bdr w:val="none" w:sz="0" w:space="0" w:color="auto" w:frame="1"/>
          <w:rtl/>
        </w:rPr>
        <w:t>: ماشین های خودران می توانند برای حمل و نقل کالاها و اشخاص در مسافت های طولانی استفاده شوند.</w:t>
      </w:r>
    </w:p>
    <w:p w14:paraId="2E7D08C2" w14:textId="77777777" w:rsidR="00FE6A4A" w:rsidRDefault="00FE6A4A" w:rsidP="00FE6A4A">
      <w:pPr>
        <w:bidi/>
        <w:spacing w:after="240" w:line="450" w:lineRule="atLeast"/>
        <w:rPr>
          <w:rFonts w:ascii="Calibri" w:eastAsia="Times New Roman" w:hAnsi="Calibri" w:cs="Calibri"/>
          <w:color w:val="1F1F1F"/>
          <w:sz w:val="30"/>
          <w:szCs w:val="30"/>
        </w:rPr>
      </w:pPr>
    </w:p>
    <w:p w14:paraId="77892EF3" w14:textId="77777777" w:rsidR="00FE6A4A" w:rsidRDefault="00FE6A4A" w:rsidP="00FE6A4A">
      <w:pPr>
        <w:bidi/>
        <w:spacing w:after="240" w:line="450" w:lineRule="atLeast"/>
        <w:rPr>
          <w:rFonts w:ascii="Calibri" w:eastAsia="Times New Roman" w:hAnsi="Calibri" w:cs="Calibri"/>
          <w:color w:val="1F1F1F"/>
          <w:sz w:val="30"/>
          <w:szCs w:val="30"/>
        </w:rPr>
      </w:pPr>
    </w:p>
    <w:p w14:paraId="464BB6EA" w14:textId="77777777" w:rsidR="00FE6A4A" w:rsidRPr="00FF773B" w:rsidRDefault="00FE6A4A" w:rsidP="00FE6A4A">
      <w:pPr>
        <w:bidi/>
        <w:spacing w:after="240" w:line="450" w:lineRule="atLeast"/>
        <w:rPr>
          <w:rFonts w:ascii="Calibri" w:eastAsia="Times New Roman" w:hAnsi="Calibri" w:cs="Calibri"/>
          <w:color w:val="1F1F1F"/>
          <w:sz w:val="30"/>
          <w:szCs w:val="30"/>
        </w:rPr>
      </w:pPr>
    </w:p>
    <w:p w14:paraId="1AF4D2A9" w14:textId="77777777" w:rsidR="00105730" w:rsidRPr="00105730" w:rsidRDefault="00105730" w:rsidP="00443AC3">
      <w:pPr>
        <w:bidi/>
        <w:spacing w:after="240" w:line="450" w:lineRule="atLeast"/>
        <w:rPr>
          <w:rFonts w:ascii="Calibri" w:eastAsia="Times New Roman" w:hAnsi="Calibri" w:cs="Calibri"/>
          <w:b/>
          <w:bCs/>
          <w:color w:val="0070C0"/>
          <w:sz w:val="36"/>
          <w:szCs w:val="36"/>
          <w:rtl/>
        </w:rPr>
      </w:pPr>
      <w:r w:rsidRPr="00105730">
        <w:rPr>
          <w:rFonts w:ascii="Calibri" w:eastAsia="Times New Roman" w:hAnsi="Calibri" w:cs="Calibri"/>
          <w:b/>
          <w:bCs/>
          <w:color w:val="0070C0"/>
          <w:sz w:val="36"/>
          <w:szCs w:val="36"/>
          <w:bdr w:val="none" w:sz="0" w:space="0" w:color="auto" w:frame="1"/>
          <w:rtl/>
        </w:rPr>
        <w:lastRenderedPageBreak/>
        <w:t>مزایا و معایب ماشین های خودران</w:t>
      </w:r>
    </w:p>
    <w:p w14:paraId="3D4269F9"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ماشین های خودران مزایای زیادی را ارائه می دهند، از جمله:</w:t>
      </w:r>
    </w:p>
    <w:p w14:paraId="37E8415C"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ایمنی</w:t>
      </w:r>
      <w:r w:rsidRPr="00105730">
        <w:rPr>
          <w:rFonts w:ascii="Calibri" w:eastAsia="Times New Roman" w:hAnsi="Calibri" w:cs="Calibri"/>
          <w:color w:val="1F1F1F"/>
          <w:sz w:val="30"/>
          <w:szCs w:val="30"/>
          <w:bdr w:val="none" w:sz="0" w:space="0" w:color="auto" w:frame="1"/>
          <w:rtl/>
        </w:rPr>
        <w:t>: ماشین های خودران می توانند به کاهش تصادفات کمک کنند. بر اساس گزارشی از موسسه بیمه ایمنی بزرگراه های ملی (</w:t>
      </w:r>
      <w:r w:rsidRPr="00105730">
        <w:rPr>
          <w:rFonts w:ascii="Calibri" w:eastAsia="Times New Roman" w:hAnsi="Calibri" w:cs="Calibri"/>
          <w:color w:val="1F1F1F"/>
          <w:sz w:val="30"/>
          <w:szCs w:val="30"/>
          <w:bdr w:val="none" w:sz="0" w:space="0" w:color="auto" w:frame="1"/>
        </w:rPr>
        <w:t>IIHS</w:t>
      </w:r>
      <w:r w:rsidRPr="00105730">
        <w:rPr>
          <w:rFonts w:ascii="Calibri" w:eastAsia="Times New Roman" w:hAnsi="Calibri" w:cs="Calibri"/>
          <w:color w:val="1F1F1F"/>
          <w:sz w:val="30"/>
          <w:szCs w:val="30"/>
          <w:bdr w:val="none" w:sz="0" w:space="0" w:color="auto" w:frame="1"/>
          <w:rtl/>
        </w:rPr>
        <w:t>)، ماشین های خودران می توانند تصادفات مرگبار را تا 80 درصد کاهش دهند.</w:t>
      </w:r>
    </w:p>
    <w:p w14:paraId="64204055"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بهره وری: </w:t>
      </w:r>
      <w:r w:rsidRPr="00105730">
        <w:rPr>
          <w:rFonts w:ascii="Calibri" w:eastAsia="Times New Roman" w:hAnsi="Calibri" w:cs="Calibri"/>
          <w:color w:val="1F1F1F"/>
          <w:sz w:val="30"/>
          <w:szCs w:val="30"/>
          <w:bdr w:val="none" w:sz="0" w:space="0" w:color="auto" w:frame="1"/>
          <w:rtl/>
        </w:rPr>
        <w:t>ماشین های خودران می توانند به افزایش بهره وری کمک کنند. آنها می توانند ترافیک را کاهش دهند و زمان سفر را کوتاه کنند.</w:t>
      </w:r>
    </w:p>
    <w:p w14:paraId="4450FBE2"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راحتی</w:t>
      </w:r>
      <w:r w:rsidRPr="00105730">
        <w:rPr>
          <w:rFonts w:ascii="Calibri" w:eastAsia="Times New Roman" w:hAnsi="Calibri" w:cs="Calibri"/>
          <w:color w:val="1F1F1F"/>
          <w:sz w:val="30"/>
          <w:szCs w:val="30"/>
          <w:bdr w:val="none" w:sz="0" w:space="0" w:color="auto" w:frame="1"/>
          <w:rtl/>
        </w:rPr>
        <w:t>: ماشین های خودران می توانند راحتی و رفاه را بهبود بخشند. آنها می توانند به مسافران اجازه دهند تا از سفر خود لذت ببرند و کارهای دیگری مانند کار یا استراحت را انجام دهند.</w:t>
      </w:r>
    </w:p>
    <w:p w14:paraId="71DBE25E" w14:textId="77777777" w:rsidR="00105730" w:rsidRPr="00105730" w:rsidRDefault="00105730" w:rsidP="00443AC3">
      <w:pPr>
        <w:numPr>
          <w:ilvl w:val="0"/>
          <w:numId w:val="18"/>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کارایی</w:t>
      </w:r>
      <w:r w:rsidRPr="00105730">
        <w:rPr>
          <w:rFonts w:ascii="Calibri" w:eastAsia="Times New Roman" w:hAnsi="Calibri" w:cs="Calibri"/>
          <w:color w:val="1F1F1F"/>
          <w:sz w:val="30"/>
          <w:szCs w:val="30"/>
          <w:bdr w:val="none" w:sz="0" w:space="0" w:color="auto" w:frame="1"/>
          <w:rtl/>
        </w:rPr>
        <w:t>: ماشین های خودران می توانند به کاهش مصرف انرژی کمک کنند. آنها می توانند به کاهش ترافیک کمک کنند، که می تواند منجر به کاهش انتشار گازهای گلخانه ای شود.</w:t>
      </w:r>
    </w:p>
    <w:p w14:paraId="1B88251D"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ماشین های خودران همچنین با چالش هایی روبرو هستند، از جمله:</w:t>
      </w:r>
    </w:p>
    <w:p w14:paraId="510491D7"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هزینه</w:t>
      </w:r>
      <w:r w:rsidRPr="00105730">
        <w:rPr>
          <w:rFonts w:ascii="Calibri" w:eastAsia="Times New Roman" w:hAnsi="Calibri" w:cs="Calibri"/>
          <w:color w:val="1F1F1F"/>
          <w:sz w:val="30"/>
          <w:szCs w:val="30"/>
          <w:bdr w:val="none" w:sz="0" w:space="0" w:color="auto" w:frame="1"/>
          <w:rtl/>
        </w:rPr>
        <w:t>: ماشین های خودران می توانند گران باشند. هزینه های اولیه توسعه و تولید ماشین های خودران می تواند بالا باشد.</w:t>
      </w:r>
    </w:p>
    <w:p w14:paraId="375BC9CF"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اعتماد</w:t>
      </w:r>
      <w:r w:rsidRPr="00105730">
        <w:rPr>
          <w:rFonts w:ascii="Calibri" w:eastAsia="Times New Roman" w:hAnsi="Calibri" w:cs="Calibri"/>
          <w:color w:val="1F1F1F"/>
          <w:sz w:val="30"/>
          <w:szCs w:val="30"/>
          <w:bdr w:val="none" w:sz="0" w:space="0" w:color="auto" w:frame="1"/>
          <w:rtl/>
        </w:rPr>
        <w:t>: مردم باید به ماشین های خودران اعتماد کنند. مردم باید اطمینان داشته باشند که ماشین های خودران می توانند به طور ایمن رانندگی کنند.</w:t>
      </w:r>
    </w:p>
    <w:p w14:paraId="5759E8D5"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امنیت: </w:t>
      </w:r>
      <w:r w:rsidRPr="00105730">
        <w:rPr>
          <w:rFonts w:ascii="Calibri" w:eastAsia="Times New Roman" w:hAnsi="Calibri" w:cs="Calibri"/>
          <w:color w:val="1F1F1F"/>
          <w:sz w:val="30"/>
          <w:szCs w:val="30"/>
          <w:bdr w:val="none" w:sz="0" w:space="0" w:color="auto" w:frame="1"/>
          <w:rtl/>
        </w:rPr>
        <w:t>ماشین های خودران می توانند مورد سوء استفاده قرار گیرند. ماشین های خودران می توانند برای حمل مواد خطرناک یا انجام حملات استفاده شوند.</w:t>
      </w:r>
    </w:p>
    <w:p w14:paraId="2F461D07" w14:textId="77777777" w:rsidR="00105730" w:rsidRPr="00105730" w:rsidRDefault="00105730" w:rsidP="00443AC3">
      <w:pPr>
        <w:numPr>
          <w:ilvl w:val="0"/>
          <w:numId w:val="19"/>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معضلات اخلاقی</w:t>
      </w:r>
      <w:r w:rsidRPr="00105730">
        <w:rPr>
          <w:rFonts w:ascii="Calibri" w:eastAsia="Times New Roman" w:hAnsi="Calibri" w:cs="Calibri"/>
          <w:color w:val="1F1F1F"/>
          <w:sz w:val="30"/>
          <w:szCs w:val="30"/>
          <w:bdr w:val="none" w:sz="0" w:space="0" w:color="auto" w:frame="1"/>
          <w:rtl/>
        </w:rPr>
        <w:t>: ماشین های خودران ممکن است منجر به معضلات اخلاقی جدید شوند. به عنوان مثال، ماشین های خودران ممکن است مجبور شوند در شرایطی که جان انسان ها در خطر است، تصمیماتی بگیرند.</w:t>
      </w:r>
    </w:p>
    <w:p w14:paraId="2FD473BB"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چالش های صنعت ماشین های خودران</w:t>
      </w:r>
    </w:p>
    <w:p w14:paraId="04688CC7"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در حال حاضر، صنعت ماشین های خودران با چالش هایی روبرو است. این چالش ها عبارتند از:</w:t>
      </w:r>
    </w:p>
    <w:p w14:paraId="39ED587A" w14:textId="77777777" w:rsidR="00105730" w:rsidRPr="00105730" w:rsidRDefault="00105730" w:rsidP="00443AC3">
      <w:pPr>
        <w:numPr>
          <w:ilvl w:val="0"/>
          <w:numId w:val="20"/>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lastRenderedPageBreak/>
        <w:t xml:space="preserve">مشکلات فنی: </w:t>
      </w:r>
      <w:r w:rsidRPr="00105730">
        <w:rPr>
          <w:rFonts w:ascii="Calibri" w:eastAsia="Times New Roman" w:hAnsi="Calibri" w:cs="Calibri"/>
          <w:color w:val="1F1F1F"/>
          <w:sz w:val="30"/>
          <w:szCs w:val="30"/>
          <w:bdr w:val="none" w:sz="0" w:space="0" w:color="auto" w:frame="1"/>
          <w:rtl/>
        </w:rPr>
        <w:t>فناوری ماشین های خودران هنوز در حال توسعه است. ماشین های خودران باید قادر باشند شرایط پیچیده جاده ای را درک و به آنها پاسخ دهند.</w:t>
      </w:r>
    </w:p>
    <w:p w14:paraId="61682446" w14:textId="77777777" w:rsidR="00105730" w:rsidRPr="00105730" w:rsidRDefault="00105730" w:rsidP="00443AC3">
      <w:pPr>
        <w:numPr>
          <w:ilvl w:val="0"/>
          <w:numId w:val="20"/>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قوانین و مقررات: </w:t>
      </w:r>
      <w:r w:rsidRPr="00105730">
        <w:rPr>
          <w:rFonts w:ascii="Calibri" w:eastAsia="Times New Roman" w:hAnsi="Calibri" w:cs="Calibri"/>
          <w:color w:val="1F1F1F"/>
          <w:sz w:val="30"/>
          <w:szCs w:val="30"/>
          <w:bdr w:val="none" w:sz="0" w:space="0" w:color="auto" w:frame="1"/>
          <w:rtl/>
        </w:rPr>
        <w:t>قوانین و مقررات مربوط به ماشین های خودران هنوز در حال توسعه هستند. این امر می تواند توسعه و استفاده از ماشین های خودران را کند کند.</w:t>
      </w:r>
    </w:p>
    <w:p w14:paraId="7344771B" w14:textId="77777777" w:rsidR="00105730" w:rsidRPr="00105730" w:rsidRDefault="00105730" w:rsidP="00443AC3">
      <w:pPr>
        <w:numPr>
          <w:ilvl w:val="0"/>
          <w:numId w:val="20"/>
        </w:num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F73A7D" w:themeColor="accent1" w:themeTint="99"/>
          <w:sz w:val="30"/>
          <w:szCs w:val="30"/>
          <w:bdr w:val="none" w:sz="0" w:space="0" w:color="auto" w:frame="1"/>
          <w:rtl/>
        </w:rPr>
        <w:t xml:space="preserve">نگرانی های عمومی: </w:t>
      </w:r>
      <w:r w:rsidRPr="00105730">
        <w:rPr>
          <w:rFonts w:ascii="Calibri" w:eastAsia="Times New Roman" w:hAnsi="Calibri" w:cs="Calibri"/>
          <w:color w:val="1F1F1F"/>
          <w:sz w:val="30"/>
          <w:szCs w:val="30"/>
          <w:bdr w:val="none" w:sz="0" w:space="0" w:color="auto" w:frame="1"/>
          <w:rtl/>
        </w:rPr>
        <w:t>برخی از مردم نگران ایمنی و اخلاق ماشین های خودران هستند. این نگرانی ها می تواند پذیرش ماشین های خودران توسط عموم مردم را کند کند.</w:t>
      </w:r>
    </w:p>
    <w:p w14:paraId="249A334F"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پیش بینی ها</w:t>
      </w:r>
    </w:p>
    <w:p w14:paraId="4AAF11C6" w14:textId="77777777" w:rsidR="00105730" w:rsidRPr="00105730" w:rsidRDefault="00105730" w:rsidP="00443AC3">
      <w:pPr>
        <w:bidi/>
        <w:spacing w:after="240" w:line="450" w:lineRule="atLeast"/>
        <w:rPr>
          <w:rFonts w:ascii="Calibri" w:eastAsia="Times New Roman" w:hAnsi="Calibri" w:cs="Calibri"/>
          <w:color w:val="1F1F1F"/>
          <w:sz w:val="30"/>
          <w:szCs w:val="30"/>
          <w:rtl/>
        </w:rPr>
      </w:pPr>
      <w:r w:rsidRPr="00105730">
        <w:rPr>
          <w:rFonts w:ascii="Calibri" w:eastAsia="Times New Roman" w:hAnsi="Calibri" w:cs="Calibri"/>
          <w:color w:val="1F1F1F"/>
          <w:sz w:val="30"/>
          <w:szCs w:val="30"/>
          <w:bdr w:val="none" w:sz="0" w:space="0" w:color="auto" w:frame="1"/>
          <w:rtl/>
        </w:rPr>
        <w:t>انتظار می رود که صنعت ماشین های خودران در سال های آینده رشد قابل توجهی داشته باشد. با پیشرفت فناوری و رفع چالش های موجود، ماشین های خودران می توانند نقش مهمی در جامعه ایفا کنند.</w:t>
      </w:r>
    </w:p>
    <w:p w14:paraId="1348B0CF" w14:textId="77777777" w:rsidR="00BF7C00" w:rsidRDefault="00BF7C00" w:rsidP="00443AC3">
      <w:pPr>
        <w:spacing w:after="240"/>
        <w:jc w:val="center"/>
        <w:rPr>
          <w:rFonts w:ascii="Calibri" w:hAnsi="Calibri" w:cs="Calibri"/>
        </w:rPr>
      </w:pPr>
    </w:p>
    <w:p w14:paraId="6479D7E5" w14:textId="77777777" w:rsidR="00FE6A4A" w:rsidRDefault="00FE6A4A" w:rsidP="00443AC3">
      <w:pPr>
        <w:spacing w:after="240"/>
        <w:jc w:val="center"/>
        <w:rPr>
          <w:rFonts w:ascii="Calibri" w:hAnsi="Calibri" w:cs="Calibri"/>
        </w:rPr>
      </w:pPr>
    </w:p>
    <w:p w14:paraId="3D47C373" w14:textId="77777777" w:rsidR="00FE6A4A" w:rsidRDefault="00FE6A4A" w:rsidP="00443AC3">
      <w:pPr>
        <w:spacing w:after="240"/>
        <w:jc w:val="center"/>
        <w:rPr>
          <w:rFonts w:ascii="Calibri" w:hAnsi="Calibri" w:cs="Calibri"/>
        </w:rPr>
      </w:pPr>
    </w:p>
    <w:p w14:paraId="7E29817A" w14:textId="77777777" w:rsidR="00FE6A4A" w:rsidRDefault="00FE6A4A" w:rsidP="00443AC3">
      <w:pPr>
        <w:spacing w:after="240"/>
        <w:jc w:val="center"/>
        <w:rPr>
          <w:rFonts w:ascii="Calibri" w:hAnsi="Calibri" w:cs="Calibri"/>
        </w:rPr>
      </w:pPr>
    </w:p>
    <w:p w14:paraId="0B633E78" w14:textId="77777777" w:rsidR="00FE6A4A" w:rsidRDefault="00FE6A4A" w:rsidP="00443AC3">
      <w:pPr>
        <w:spacing w:after="240"/>
        <w:jc w:val="center"/>
        <w:rPr>
          <w:rFonts w:ascii="Calibri" w:hAnsi="Calibri" w:cs="Calibri"/>
        </w:rPr>
      </w:pPr>
    </w:p>
    <w:p w14:paraId="7A486C10" w14:textId="77777777" w:rsidR="00FE6A4A" w:rsidRDefault="00FE6A4A" w:rsidP="00443AC3">
      <w:pPr>
        <w:spacing w:after="240"/>
        <w:jc w:val="center"/>
        <w:rPr>
          <w:rFonts w:ascii="Calibri" w:hAnsi="Calibri" w:cs="Calibri"/>
        </w:rPr>
      </w:pPr>
    </w:p>
    <w:p w14:paraId="45909A27" w14:textId="77777777" w:rsidR="00FE6A4A" w:rsidRDefault="00FE6A4A" w:rsidP="00443AC3">
      <w:pPr>
        <w:spacing w:after="240"/>
        <w:jc w:val="center"/>
        <w:rPr>
          <w:rFonts w:ascii="Calibri" w:hAnsi="Calibri" w:cs="Calibri"/>
        </w:rPr>
      </w:pPr>
    </w:p>
    <w:p w14:paraId="7B092EB8" w14:textId="77777777" w:rsidR="00FE6A4A" w:rsidRDefault="00FE6A4A" w:rsidP="00443AC3">
      <w:pPr>
        <w:spacing w:after="240"/>
        <w:jc w:val="center"/>
        <w:rPr>
          <w:rFonts w:ascii="Calibri" w:hAnsi="Calibri" w:cs="Calibri"/>
        </w:rPr>
      </w:pPr>
    </w:p>
    <w:p w14:paraId="2EFD6362" w14:textId="77777777" w:rsidR="00FE6A4A" w:rsidRDefault="00FE6A4A" w:rsidP="00443AC3">
      <w:pPr>
        <w:spacing w:after="240"/>
        <w:jc w:val="center"/>
        <w:rPr>
          <w:rFonts w:ascii="Calibri" w:hAnsi="Calibri" w:cs="Calibri"/>
        </w:rPr>
      </w:pPr>
    </w:p>
    <w:p w14:paraId="5F10DA20" w14:textId="77777777" w:rsidR="00FE6A4A" w:rsidRDefault="00FE6A4A" w:rsidP="00443AC3">
      <w:pPr>
        <w:spacing w:after="240"/>
        <w:jc w:val="center"/>
        <w:rPr>
          <w:rFonts w:ascii="Calibri" w:hAnsi="Calibri" w:cs="Calibri"/>
        </w:rPr>
      </w:pPr>
    </w:p>
    <w:p w14:paraId="4D210026" w14:textId="77777777" w:rsidR="00FE6A4A" w:rsidRDefault="00FE6A4A" w:rsidP="00443AC3">
      <w:pPr>
        <w:spacing w:after="240"/>
        <w:jc w:val="center"/>
        <w:rPr>
          <w:rFonts w:ascii="Calibri" w:hAnsi="Calibri" w:cs="Calibri"/>
        </w:rPr>
      </w:pPr>
    </w:p>
    <w:p w14:paraId="1D252DD9" w14:textId="77777777" w:rsidR="00FE6A4A" w:rsidRDefault="00FE6A4A" w:rsidP="00443AC3">
      <w:pPr>
        <w:spacing w:after="240"/>
        <w:jc w:val="center"/>
        <w:rPr>
          <w:rFonts w:ascii="Calibri" w:hAnsi="Calibri" w:cs="Calibri"/>
        </w:rPr>
      </w:pPr>
    </w:p>
    <w:p w14:paraId="1C1F08C2" w14:textId="77777777" w:rsidR="00FE6A4A" w:rsidRDefault="00FE6A4A" w:rsidP="00443AC3">
      <w:pPr>
        <w:spacing w:after="240"/>
        <w:jc w:val="center"/>
        <w:rPr>
          <w:rFonts w:ascii="Calibri" w:hAnsi="Calibri" w:cs="Calibri"/>
        </w:rPr>
      </w:pPr>
    </w:p>
    <w:p w14:paraId="104989BD" w14:textId="108C5904" w:rsidR="00FE6A4A" w:rsidRPr="00A814C1" w:rsidRDefault="00FE6A4A" w:rsidP="00443AC3">
      <w:pPr>
        <w:spacing w:after="240"/>
        <w:jc w:val="center"/>
        <w:rPr>
          <w:rFonts w:ascii="Calibri" w:hAnsi="Calibri" w:cs="Calibri"/>
          <w:b/>
          <w:bCs/>
          <w:color w:val="002060"/>
          <w:sz w:val="56"/>
          <w:szCs w:val="48"/>
          <w:rtl/>
          <w:lang w:bidi="fa-IR"/>
        </w:rPr>
      </w:pPr>
      <w:r w:rsidRPr="00A814C1">
        <w:rPr>
          <w:rFonts w:ascii="Calibri" w:hAnsi="Calibri" w:cs="Calibri"/>
          <w:b/>
          <w:bCs/>
          <w:sz w:val="56"/>
          <w:szCs w:val="48"/>
        </w:rPr>
        <w:lastRenderedPageBreak/>
        <w:t>LK</w:t>
      </w:r>
      <w:r w:rsidR="00A814C1" w:rsidRPr="00A814C1">
        <w:rPr>
          <w:rFonts w:ascii="Calibri" w:hAnsi="Calibri" w:cs="Calibri" w:hint="cs"/>
          <w:b/>
          <w:bCs/>
          <w:color w:val="002060"/>
          <w:sz w:val="56"/>
          <w:szCs w:val="48"/>
          <w:rtl/>
          <w:lang w:bidi="fa-IR"/>
        </w:rPr>
        <w:t>منابع</w:t>
      </w:r>
    </w:p>
    <w:p w14:paraId="59AAB248" w14:textId="77777777" w:rsidR="00A814C1" w:rsidRPr="00A814C1" w:rsidRDefault="00A814C1" w:rsidP="00A814C1">
      <w:pPr>
        <w:bidi/>
        <w:rPr>
          <w:rFonts w:ascii="Calibri" w:eastAsia="Times New Roman" w:hAnsi="Calibri" w:cs="Calibri"/>
          <w:b/>
          <w:bCs/>
          <w:color w:val="002060"/>
          <w:sz w:val="36"/>
          <w:szCs w:val="36"/>
          <w:u w:val="single"/>
        </w:rPr>
      </w:pPr>
      <w:r w:rsidRPr="00A814C1">
        <w:rPr>
          <w:rFonts w:ascii="Calibri" w:eastAsia="Times New Roman" w:hAnsi="Calibri" w:cs="Calibri"/>
          <w:b/>
          <w:bCs/>
          <w:color w:val="002060"/>
          <w:sz w:val="36"/>
          <w:szCs w:val="36"/>
          <w:u w:val="single"/>
          <w:rtl/>
        </w:rPr>
        <w:t>شرکت ها</w:t>
      </w:r>
    </w:p>
    <w:p w14:paraId="04864A8B"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Pr>
        <w:t>Waymo</w:t>
      </w:r>
      <w:r w:rsidRPr="00A814C1">
        <w:rPr>
          <w:rFonts w:ascii="Calibri" w:eastAsia="Times New Roman" w:hAnsi="Calibri" w:cs="Calibri"/>
          <w:color w:val="161718" w:themeColor="text1"/>
          <w:sz w:val="30"/>
          <w:szCs w:val="30"/>
          <w:rtl/>
        </w:rPr>
        <w:t>، زیرمجموعه</w:t>
      </w:r>
      <w:r w:rsidRPr="00A814C1">
        <w:rPr>
          <w:rFonts w:ascii="Calibri" w:eastAsia="Times New Roman" w:hAnsi="Calibri" w:cs="Calibri"/>
          <w:color w:val="161718" w:themeColor="text1"/>
          <w:sz w:val="30"/>
          <w:szCs w:val="30"/>
        </w:rPr>
        <w:t xml:space="preserve"> Alphabet</w:t>
      </w:r>
      <w:r w:rsidRPr="00A814C1">
        <w:rPr>
          <w:rFonts w:ascii="Calibri" w:eastAsia="Times New Roman" w:hAnsi="Calibri" w:cs="Calibri"/>
          <w:color w:val="161718" w:themeColor="text1"/>
          <w:sz w:val="30"/>
          <w:szCs w:val="30"/>
          <w:rtl/>
        </w:rPr>
        <w:t>، یک مقاله تحقیقاتی در مورد چگونگی استفاده از هوش مصنوعی برای بهبود ایمنی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Nature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2EE66B3F"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Pr>
        <w:t>Tesla</w:t>
      </w:r>
      <w:r w:rsidRPr="00A814C1">
        <w:rPr>
          <w:rFonts w:ascii="Calibri" w:eastAsia="Times New Roman" w:hAnsi="Calibri" w:cs="Calibri"/>
          <w:color w:val="161718" w:themeColor="text1"/>
          <w:sz w:val="30"/>
          <w:szCs w:val="30"/>
          <w:rtl/>
        </w:rPr>
        <w:t>، یک شرکت خودروسازی، یک پروژه تحقیقاتی را در مورد نحوه استفاده از یادگیری ماشین برای بهبود عملکرد ماشین های خودران خود آغاز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پروژه به نام</w:t>
      </w:r>
      <w:r w:rsidRPr="00A814C1">
        <w:rPr>
          <w:rFonts w:ascii="Calibri" w:eastAsia="Times New Roman" w:hAnsi="Calibri" w:cs="Calibri"/>
          <w:color w:val="161718" w:themeColor="text1"/>
          <w:sz w:val="30"/>
          <w:szCs w:val="30"/>
        </w:rPr>
        <w:t xml:space="preserve"> "Project Dojo" </w:t>
      </w:r>
      <w:r w:rsidRPr="00A814C1">
        <w:rPr>
          <w:rFonts w:ascii="Calibri" w:eastAsia="Times New Roman" w:hAnsi="Calibri" w:cs="Calibri"/>
          <w:color w:val="161718" w:themeColor="text1"/>
          <w:sz w:val="30"/>
          <w:szCs w:val="30"/>
          <w:rtl/>
        </w:rPr>
        <w:t>نامگذاری شده است</w:t>
      </w:r>
      <w:r w:rsidRPr="00A814C1">
        <w:rPr>
          <w:rFonts w:ascii="Calibri" w:eastAsia="Times New Roman" w:hAnsi="Calibri" w:cs="Calibri"/>
          <w:color w:val="161718" w:themeColor="text1"/>
          <w:sz w:val="30"/>
          <w:szCs w:val="30"/>
        </w:rPr>
        <w:t>.</w:t>
      </w:r>
    </w:p>
    <w:p w14:paraId="58AD24EE"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Pr>
        <w:t>Cruise</w:t>
      </w:r>
      <w:r w:rsidRPr="00A814C1">
        <w:rPr>
          <w:rFonts w:ascii="Calibri" w:eastAsia="Times New Roman" w:hAnsi="Calibri" w:cs="Calibri"/>
          <w:color w:val="161718" w:themeColor="text1"/>
          <w:sz w:val="30"/>
          <w:szCs w:val="30"/>
          <w:rtl/>
        </w:rPr>
        <w:t>، یک شرکت زیرمجموعه</w:t>
      </w:r>
      <w:r w:rsidRPr="00A814C1">
        <w:rPr>
          <w:rFonts w:ascii="Calibri" w:eastAsia="Times New Roman" w:hAnsi="Calibri" w:cs="Calibri"/>
          <w:color w:val="161718" w:themeColor="text1"/>
          <w:sz w:val="30"/>
          <w:szCs w:val="30"/>
        </w:rPr>
        <w:t xml:space="preserve"> General Motors</w:t>
      </w:r>
      <w:r w:rsidRPr="00A814C1">
        <w:rPr>
          <w:rFonts w:ascii="Calibri" w:eastAsia="Times New Roman" w:hAnsi="Calibri" w:cs="Calibri"/>
          <w:color w:val="161718" w:themeColor="text1"/>
          <w:sz w:val="30"/>
          <w:szCs w:val="30"/>
          <w:rtl/>
        </w:rPr>
        <w:t>، یک مقاله تحقیقاتی در مورد چگونگی استفاده از سنسورهای لیدار برای بهبود عملکرد ماشین های خودران خود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IEEE Transactions on Intelligent Transportation Systems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056E9E86" w14:textId="77777777" w:rsidR="00A814C1" w:rsidRPr="00A814C1" w:rsidRDefault="00A814C1" w:rsidP="00A814C1">
      <w:pPr>
        <w:bidi/>
        <w:rPr>
          <w:rFonts w:ascii="Calibri" w:eastAsia="Times New Roman" w:hAnsi="Calibri" w:cs="Calibri"/>
          <w:b/>
          <w:bCs/>
          <w:color w:val="002060"/>
          <w:sz w:val="36"/>
          <w:szCs w:val="36"/>
          <w:u w:val="single"/>
        </w:rPr>
      </w:pPr>
      <w:r w:rsidRPr="00A814C1">
        <w:rPr>
          <w:rFonts w:ascii="Calibri" w:eastAsia="Times New Roman" w:hAnsi="Calibri" w:cs="Calibri"/>
          <w:b/>
          <w:bCs/>
          <w:color w:val="002060"/>
          <w:sz w:val="36"/>
          <w:szCs w:val="36"/>
          <w:u w:val="single"/>
          <w:rtl/>
        </w:rPr>
        <w:t>دانشگاه ها</w:t>
      </w:r>
    </w:p>
    <w:p w14:paraId="7FC428E8"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مدرسه مهندسی دانشگاه کارنگی ملون، یک مقاله تحقیقاتی در مورد چگونگی استفاده از یادگیری عمیق برای بهبود عملکرد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Nature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23624F42"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دانشکده مهندسی دانشگاه استنفورد، یک پروژه تحقیقاتی را در مورد نحوه استفاده از هوش مصنوعی برای ایجاد ماشین های خودران که در شرایط آب و هوایی مختلف کار می کنند، آغاز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پروژه به نام</w:t>
      </w:r>
      <w:r w:rsidRPr="00A814C1">
        <w:rPr>
          <w:rFonts w:ascii="Calibri" w:eastAsia="Times New Roman" w:hAnsi="Calibri" w:cs="Calibri"/>
          <w:color w:val="161718" w:themeColor="text1"/>
          <w:sz w:val="30"/>
          <w:szCs w:val="30"/>
        </w:rPr>
        <w:t xml:space="preserve"> "Project Redwood" </w:t>
      </w:r>
      <w:r w:rsidRPr="00A814C1">
        <w:rPr>
          <w:rFonts w:ascii="Calibri" w:eastAsia="Times New Roman" w:hAnsi="Calibri" w:cs="Calibri"/>
          <w:color w:val="161718" w:themeColor="text1"/>
          <w:sz w:val="30"/>
          <w:szCs w:val="30"/>
          <w:rtl/>
        </w:rPr>
        <w:t>نامگذاری شده است</w:t>
      </w:r>
      <w:r w:rsidRPr="00A814C1">
        <w:rPr>
          <w:rFonts w:ascii="Calibri" w:eastAsia="Times New Roman" w:hAnsi="Calibri" w:cs="Calibri"/>
          <w:color w:val="161718" w:themeColor="text1"/>
          <w:sz w:val="30"/>
          <w:szCs w:val="30"/>
        </w:rPr>
        <w:t>.</w:t>
      </w:r>
    </w:p>
    <w:p w14:paraId="0D875DF0"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دانشکده مهندسی دانشگاه</w:t>
      </w:r>
      <w:r w:rsidRPr="00A814C1">
        <w:rPr>
          <w:rFonts w:ascii="Calibri" w:eastAsia="Times New Roman" w:hAnsi="Calibri" w:cs="Calibri"/>
          <w:color w:val="161718" w:themeColor="text1"/>
          <w:sz w:val="30"/>
          <w:szCs w:val="30"/>
        </w:rPr>
        <w:t xml:space="preserve"> MIT</w:t>
      </w:r>
      <w:r w:rsidRPr="00A814C1">
        <w:rPr>
          <w:rFonts w:ascii="Calibri" w:eastAsia="Times New Roman" w:hAnsi="Calibri" w:cs="Calibri"/>
          <w:color w:val="161718" w:themeColor="text1"/>
          <w:sz w:val="30"/>
          <w:szCs w:val="30"/>
          <w:rtl/>
        </w:rPr>
        <w:t>، یک مقاله تحقیقاتی در مورد چگونگی استفاده از هوش مصنوعی برای بهبود عملکرد ماشین های خودران در شرایط ترافیک سنگین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مقاله در مجله</w:t>
      </w:r>
      <w:r w:rsidRPr="00A814C1">
        <w:rPr>
          <w:rFonts w:ascii="Calibri" w:eastAsia="Times New Roman" w:hAnsi="Calibri" w:cs="Calibri"/>
          <w:color w:val="161718" w:themeColor="text1"/>
          <w:sz w:val="30"/>
          <w:szCs w:val="30"/>
        </w:rPr>
        <w:t xml:space="preserve"> IEEE Transactions on Intelligent Transportation Systems </w:t>
      </w:r>
      <w:r w:rsidRPr="00A814C1">
        <w:rPr>
          <w:rFonts w:ascii="Calibri" w:eastAsia="Times New Roman" w:hAnsi="Calibri" w:cs="Calibri"/>
          <w:color w:val="161718" w:themeColor="text1"/>
          <w:sz w:val="30"/>
          <w:szCs w:val="30"/>
          <w:rtl/>
        </w:rPr>
        <w:t>منتشر شده است</w:t>
      </w:r>
      <w:r w:rsidRPr="00A814C1">
        <w:rPr>
          <w:rFonts w:ascii="Calibri" w:eastAsia="Times New Roman" w:hAnsi="Calibri" w:cs="Calibri"/>
          <w:color w:val="161718" w:themeColor="text1"/>
          <w:sz w:val="30"/>
          <w:szCs w:val="30"/>
        </w:rPr>
        <w:t>.</w:t>
      </w:r>
    </w:p>
    <w:p w14:paraId="1D2B7431" w14:textId="77777777" w:rsidR="00A814C1" w:rsidRPr="00A814C1" w:rsidRDefault="00A814C1" w:rsidP="00A814C1">
      <w:pPr>
        <w:bidi/>
        <w:rPr>
          <w:rFonts w:ascii="Calibri" w:eastAsia="Times New Roman" w:hAnsi="Calibri" w:cs="Calibri"/>
          <w:b/>
          <w:bCs/>
          <w:color w:val="002060"/>
          <w:sz w:val="36"/>
          <w:szCs w:val="36"/>
          <w:u w:val="single"/>
        </w:rPr>
      </w:pPr>
      <w:r w:rsidRPr="00A814C1">
        <w:rPr>
          <w:rFonts w:ascii="Calibri" w:eastAsia="Times New Roman" w:hAnsi="Calibri" w:cs="Calibri"/>
          <w:b/>
          <w:bCs/>
          <w:color w:val="002060"/>
          <w:sz w:val="36"/>
          <w:szCs w:val="36"/>
          <w:u w:val="single"/>
          <w:rtl/>
        </w:rPr>
        <w:t>سایر منابع</w:t>
      </w:r>
    </w:p>
    <w:p w14:paraId="27153187"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انجمن مهندسان خودرو</w:t>
      </w:r>
      <w:r w:rsidRPr="00A814C1">
        <w:rPr>
          <w:rFonts w:ascii="Calibri" w:eastAsia="Times New Roman" w:hAnsi="Calibri" w:cs="Calibri"/>
          <w:color w:val="161718" w:themeColor="text1"/>
          <w:sz w:val="30"/>
          <w:szCs w:val="30"/>
        </w:rPr>
        <w:t xml:space="preserve"> (SAE)</w:t>
      </w:r>
      <w:r w:rsidRPr="00A814C1">
        <w:rPr>
          <w:rFonts w:ascii="Calibri" w:eastAsia="Times New Roman" w:hAnsi="Calibri" w:cs="Calibri"/>
          <w:color w:val="161718" w:themeColor="text1"/>
          <w:sz w:val="30"/>
          <w:szCs w:val="30"/>
          <w:rtl/>
        </w:rPr>
        <w:t>، یک گزارش تحقیقاتی در مورد ایمنی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گزارش در وب سایت</w:t>
      </w:r>
      <w:r w:rsidRPr="00A814C1">
        <w:rPr>
          <w:rFonts w:ascii="Calibri" w:eastAsia="Times New Roman" w:hAnsi="Calibri" w:cs="Calibri"/>
          <w:color w:val="161718" w:themeColor="text1"/>
          <w:sz w:val="30"/>
          <w:szCs w:val="30"/>
        </w:rPr>
        <w:t xml:space="preserve"> SAE </w:t>
      </w:r>
      <w:r w:rsidRPr="00A814C1">
        <w:rPr>
          <w:rFonts w:ascii="Calibri" w:eastAsia="Times New Roman" w:hAnsi="Calibri" w:cs="Calibri"/>
          <w:color w:val="161718" w:themeColor="text1"/>
          <w:sz w:val="30"/>
          <w:szCs w:val="30"/>
          <w:rtl/>
        </w:rPr>
        <w:t>در دسترس است</w:t>
      </w:r>
      <w:r w:rsidRPr="00A814C1">
        <w:rPr>
          <w:rFonts w:ascii="Calibri" w:eastAsia="Times New Roman" w:hAnsi="Calibri" w:cs="Calibri"/>
          <w:color w:val="161718" w:themeColor="text1"/>
          <w:sz w:val="30"/>
          <w:szCs w:val="30"/>
        </w:rPr>
        <w:t>.</w:t>
      </w:r>
    </w:p>
    <w:p w14:paraId="7319C495" w14:textId="77777777" w:rsidR="00A814C1" w:rsidRPr="00A814C1" w:rsidRDefault="00A814C1" w:rsidP="00A814C1">
      <w:pPr>
        <w:bidi/>
        <w:rPr>
          <w:rFonts w:ascii="Calibri" w:eastAsia="Times New Roman" w:hAnsi="Calibri" w:cs="Calibri"/>
          <w:color w:val="161718" w:themeColor="text1"/>
          <w:sz w:val="30"/>
          <w:szCs w:val="30"/>
        </w:rPr>
      </w:pPr>
      <w:r w:rsidRPr="00A814C1">
        <w:rPr>
          <w:rFonts w:ascii="Calibri" w:eastAsia="Times New Roman" w:hAnsi="Calibri" w:cs="Calibri"/>
          <w:color w:val="161718" w:themeColor="text1"/>
          <w:sz w:val="30"/>
          <w:szCs w:val="30"/>
          <w:rtl/>
        </w:rPr>
        <w:t>انجمن ملی حمل و نقل</w:t>
      </w:r>
      <w:r w:rsidRPr="00A814C1">
        <w:rPr>
          <w:rFonts w:ascii="Calibri" w:eastAsia="Times New Roman" w:hAnsi="Calibri" w:cs="Calibri"/>
          <w:color w:val="161718" w:themeColor="text1"/>
          <w:sz w:val="30"/>
          <w:szCs w:val="30"/>
        </w:rPr>
        <w:t xml:space="preserve"> (NHTSA)</w:t>
      </w:r>
      <w:r w:rsidRPr="00A814C1">
        <w:rPr>
          <w:rFonts w:ascii="Calibri" w:eastAsia="Times New Roman" w:hAnsi="Calibri" w:cs="Calibri"/>
          <w:color w:val="161718" w:themeColor="text1"/>
          <w:sz w:val="30"/>
          <w:szCs w:val="30"/>
          <w:rtl/>
        </w:rPr>
        <w:t>، یک پروژه تحقیقاتی را در مورد چگونگی توسعه مقرراتی برای ماشین های خودران آغاز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پروژه به نام</w:t>
      </w:r>
      <w:r w:rsidRPr="00A814C1">
        <w:rPr>
          <w:rFonts w:ascii="Calibri" w:eastAsia="Times New Roman" w:hAnsi="Calibri" w:cs="Calibri"/>
          <w:color w:val="161718" w:themeColor="text1"/>
          <w:sz w:val="30"/>
          <w:szCs w:val="30"/>
        </w:rPr>
        <w:t xml:space="preserve"> "Project CAV" </w:t>
      </w:r>
      <w:r w:rsidRPr="00A814C1">
        <w:rPr>
          <w:rFonts w:ascii="Calibri" w:eastAsia="Times New Roman" w:hAnsi="Calibri" w:cs="Calibri"/>
          <w:color w:val="161718" w:themeColor="text1"/>
          <w:sz w:val="30"/>
          <w:szCs w:val="30"/>
          <w:rtl/>
        </w:rPr>
        <w:t>نامگذاری شده است</w:t>
      </w:r>
      <w:r w:rsidRPr="00A814C1">
        <w:rPr>
          <w:rFonts w:ascii="Calibri" w:eastAsia="Times New Roman" w:hAnsi="Calibri" w:cs="Calibri"/>
          <w:color w:val="161718" w:themeColor="text1"/>
          <w:sz w:val="30"/>
          <w:szCs w:val="30"/>
        </w:rPr>
        <w:t>.</w:t>
      </w:r>
    </w:p>
    <w:p w14:paraId="3E977F57" w14:textId="77777777" w:rsidR="00A814C1" w:rsidRPr="00A814C1" w:rsidRDefault="00A814C1" w:rsidP="00A814C1">
      <w:pPr>
        <w:bidi/>
        <w:rPr>
          <w:rFonts w:ascii="Calibri" w:eastAsia="Times New Roman" w:hAnsi="Calibri" w:cs="Calibri"/>
          <w:sz w:val="30"/>
          <w:szCs w:val="30"/>
        </w:rPr>
      </w:pPr>
      <w:r w:rsidRPr="00A814C1">
        <w:rPr>
          <w:rFonts w:ascii="Calibri" w:eastAsia="Times New Roman" w:hAnsi="Calibri" w:cs="Calibri"/>
          <w:color w:val="161718" w:themeColor="text1"/>
          <w:sz w:val="30"/>
          <w:szCs w:val="30"/>
          <w:rtl/>
        </w:rPr>
        <w:t>مرکز ملی ایمنی ترافیک بزرگراه ها</w:t>
      </w:r>
      <w:r w:rsidRPr="00A814C1">
        <w:rPr>
          <w:rFonts w:ascii="Calibri" w:eastAsia="Times New Roman" w:hAnsi="Calibri" w:cs="Calibri"/>
          <w:color w:val="161718" w:themeColor="text1"/>
          <w:sz w:val="30"/>
          <w:szCs w:val="30"/>
        </w:rPr>
        <w:t xml:space="preserve"> (NHTSA)</w:t>
      </w:r>
      <w:r w:rsidRPr="00A814C1">
        <w:rPr>
          <w:rFonts w:ascii="Calibri" w:eastAsia="Times New Roman" w:hAnsi="Calibri" w:cs="Calibri"/>
          <w:color w:val="161718" w:themeColor="text1"/>
          <w:sz w:val="30"/>
          <w:szCs w:val="30"/>
          <w:rtl/>
        </w:rPr>
        <w:t>، یک گزارش تحقیقاتی در مورد مزایای بالقوه ماشین های خودران منتشر کرده است</w:t>
      </w:r>
      <w:r w:rsidRPr="00A814C1">
        <w:rPr>
          <w:rFonts w:ascii="Calibri" w:eastAsia="Times New Roman" w:hAnsi="Calibri" w:cs="Calibri"/>
          <w:color w:val="161718" w:themeColor="text1"/>
          <w:sz w:val="30"/>
          <w:szCs w:val="30"/>
        </w:rPr>
        <w:t>. </w:t>
      </w:r>
      <w:r w:rsidRPr="00A814C1">
        <w:rPr>
          <w:rFonts w:ascii="Calibri" w:eastAsia="Times New Roman" w:hAnsi="Calibri" w:cs="Calibri"/>
          <w:color w:val="161718" w:themeColor="text1"/>
          <w:sz w:val="30"/>
          <w:szCs w:val="30"/>
          <w:rtl/>
        </w:rPr>
        <w:t>این گزارش در وب سایت</w:t>
      </w:r>
      <w:r w:rsidRPr="00A814C1">
        <w:rPr>
          <w:rFonts w:ascii="Calibri" w:eastAsia="Times New Roman" w:hAnsi="Calibri" w:cs="Calibri"/>
          <w:color w:val="161718" w:themeColor="text1"/>
          <w:sz w:val="30"/>
          <w:szCs w:val="30"/>
        </w:rPr>
        <w:t xml:space="preserve"> NHTSA </w:t>
      </w:r>
      <w:r w:rsidRPr="00A814C1">
        <w:rPr>
          <w:rFonts w:ascii="Calibri" w:eastAsia="Times New Roman" w:hAnsi="Calibri" w:cs="Calibri"/>
          <w:color w:val="161718" w:themeColor="text1"/>
          <w:sz w:val="30"/>
          <w:szCs w:val="30"/>
          <w:rtl/>
        </w:rPr>
        <w:t>در دسترس است</w:t>
      </w:r>
      <w:r w:rsidRPr="00A814C1">
        <w:rPr>
          <w:rFonts w:ascii="Calibri" w:eastAsia="Times New Roman" w:hAnsi="Calibri" w:cs="Calibri"/>
          <w:sz w:val="30"/>
          <w:szCs w:val="30"/>
        </w:rPr>
        <w:t>.</w:t>
      </w:r>
    </w:p>
    <w:p w14:paraId="33BEC9E1" w14:textId="77777777" w:rsidR="00A814C1" w:rsidRPr="00A814C1" w:rsidRDefault="00A814C1" w:rsidP="00443AC3">
      <w:pPr>
        <w:spacing w:after="240"/>
        <w:jc w:val="center"/>
        <w:rPr>
          <w:rFonts w:ascii="Calibri" w:hAnsi="Calibri" w:cs="Calibri" w:hint="cs"/>
          <w:b/>
          <w:bCs/>
          <w:color w:val="002060"/>
          <w:sz w:val="52"/>
          <w:szCs w:val="44"/>
          <w:rtl/>
          <w:lang w:bidi="fa-IR"/>
        </w:rPr>
      </w:pPr>
    </w:p>
    <w:sectPr w:rsidR="00A814C1" w:rsidRPr="00A814C1"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64F95" w14:textId="77777777" w:rsidR="00937D10" w:rsidRDefault="00937D10" w:rsidP="004B7E44">
      <w:r>
        <w:separator/>
      </w:r>
    </w:p>
  </w:endnote>
  <w:endnote w:type="continuationSeparator" w:id="0">
    <w:p w14:paraId="4A264302" w14:textId="77777777" w:rsidR="00937D10" w:rsidRDefault="00937D1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4FC641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4185833" w14:textId="584909E1" w:rsidR="004B7E44" w:rsidRPr="0026609A" w:rsidRDefault="0026609A" w:rsidP="0026609A">
          <w:pPr>
            <w:jc w:val="center"/>
            <w:rPr>
              <w:sz w:val="18"/>
              <w:szCs w:val="14"/>
            </w:rPr>
          </w:pPr>
          <w:r w:rsidRPr="0026609A">
            <w:rPr>
              <w:rFonts w:eastAsia="Times New Roman" w:cs="Times New Roman"/>
              <w:b/>
              <w:sz w:val="44"/>
              <w:szCs w:val="14"/>
            </w:rPr>
            <w:t>Artificial intelligenc</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E75F55A"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E9E8B" w14:textId="77777777" w:rsidR="00937D10" w:rsidRDefault="00937D10" w:rsidP="004B7E44">
      <w:r>
        <w:separator/>
      </w:r>
    </w:p>
  </w:footnote>
  <w:footnote w:type="continuationSeparator" w:id="0">
    <w:p w14:paraId="4666A2D1" w14:textId="77777777" w:rsidR="00937D10" w:rsidRDefault="00937D1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E4D7020" w14:textId="77777777" w:rsidTr="004B7E44">
      <w:trPr>
        <w:trHeight w:val="1318"/>
      </w:trPr>
      <w:tc>
        <w:tcPr>
          <w:tcW w:w="12210" w:type="dxa"/>
          <w:tcBorders>
            <w:top w:val="nil"/>
            <w:left w:val="nil"/>
            <w:bottom w:val="nil"/>
            <w:right w:val="nil"/>
          </w:tcBorders>
        </w:tcPr>
        <w:p w14:paraId="19ECD8FF" w14:textId="77777777" w:rsidR="004B7E44" w:rsidRDefault="004B7E44" w:rsidP="004B7E44">
          <w:pPr>
            <w:pStyle w:val="Header"/>
          </w:pPr>
          <w:r>
            <w:rPr>
              <w:noProof/>
            </w:rPr>
            <mc:AlternateContent>
              <mc:Choice Requires="wps">
                <w:drawing>
                  <wp:inline distT="0" distB="0" distL="0" distR="0" wp14:anchorId="30B8169E" wp14:editId="21488BD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4FF0A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8169E"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14FF0A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8B8"/>
    <w:multiLevelType w:val="hybridMultilevel"/>
    <w:tmpl w:val="25662BA8"/>
    <w:lvl w:ilvl="0" w:tplc="855A75EA">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B1CC4"/>
    <w:multiLevelType w:val="multilevel"/>
    <w:tmpl w:val="8396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84670"/>
    <w:multiLevelType w:val="multilevel"/>
    <w:tmpl w:val="E53C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A581F"/>
    <w:multiLevelType w:val="multilevel"/>
    <w:tmpl w:val="E07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B3EEE"/>
    <w:multiLevelType w:val="hybridMultilevel"/>
    <w:tmpl w:val="F1DC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5454E"/>
    <w:multiLevelType w:val="multilevel"/>
    <w:tmpl w:val="FE78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94056"/>
    <w:multiLevelType w:val="multilevel"/>
    <w:tmpl w:val="D13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9202C"/>
    <w:multiLevelType w:val="multilevel"/>
    <w:tmpl w:val="F114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D165B"/>
    <w:multiLevelType w:val="multilevel"/>
    <w:tmpl w:val="C0F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14B4C"/>
    <w:multiLevelType w:val="multilevel"/>
    <w:tmpl w:val="D2F8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D4305"/>
    <w:multiLevelType w:val="multilevel"/>
    <w:tmpl w:val="AEC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07E17"/>
    <w:multiLevelType w:val="hybridMultilevel"/>
    <w:tmpl w:val="0BEE1458"/>
    <w:lvl w:ilvl="0" w:tplc="F1F603EA">
      <w:start w:val="1"/>
      <w:numFmt w:val="bullet"/>
      <w:lvlText w:val=""/>
      <w:lvlJc w:val="left"/>
      <w:pPr>
        <w:ind w:left="360" w:hanging="360"/>
      </w:pPr>
      <w:rPr>
        <w:rFonts w:ascii="Wingdings" w:hAnsi="Wingdings" w:hint="default"/>
        <w:color w:val="F74484" w:themeColor="accent4"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E52D3"/>
    <w:multiLevelType w:val="multilevel"/>
    <w:tmpl w:val="6508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A7587"/>
    <w:multiLevelType w:val="multilevel"/>
    <w:tmpl w:val="393C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70BFC"/>
    <w:multiLevelType w:val="multilevel"/>
    <w:tmpl w:val="E24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CD05D6"/>
    <w:multiLevelType w:val="multilevel"/>
    <w:tmpl w:val="3516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54715"/>
    <w:multiLevelType w:val="multilevel"/>
    <w:tmpl w:val="856C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730D5"/>
    <w:multiLevelType w:val="multilevel"/>
    <w:tmpl w:val="4BA2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EB4B30"/>
    <w:multiLevelType w:val="multilevel"/>
    <w:tmpl w:val="64F6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52375"/>
    <w:multiLevelType w:val="multilevel"/>
    <w:tmpl w:val="0A24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D6261E"/>
    <w:multiLevelType w:val="multilevel"/>
    <w:tmpl w:val="218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F33F8"/>
    <w:multiLevelType w:val="multilevel"/>
    <w:tmpl w:val="E29A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248E9"/>
    <w:multiLevelType w:val="multilevel"/>
    <w:tmpl w:val="948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C23754"/>
    <w:multiLevelType w:val="multilevel"/>
    <w:tmpl w:val="9272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35729"/>
    <w:multiLevelType w:val="hybridMultilevel"/>
    <w:tmpl w:val="FF3E83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627034"/>
    <w:multiLevelType w:val="multilevel"/>
    <w:tmpl w:val="819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B3A04"/>
    <w:multiLevelType w:val="multilevel"/>
    <w:tmpl w:val="C2C2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034294"/>
    <w:multiLevelType w:val="multilevel"/>
    <w:tmpl w:val="CDFE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C6F0B"/>
    <w:multiLevelType w:val="hybridMultilevel"/>
    <w:tmpl w:val="94864A1C"/>
    <w:lvl w:ilvl="0" w:tplc="2A0EDEFE">
      <w:start w:val="1"/>
      <w:numFmt w:val="bullet"/>
      <w:lvlText w:val=""/>
      <w:lvlJc w:val="left"/>
      <w:pPr>
        <w:ind w:left="360" w:hanging="360"/>
      </w:pPr>
      <w:rPr>
        <w:rFonts w:ascii="Wingdings" w:hAnsi="Wingdings" w:hint="default"/>
        <w:color w:val="F73A7D" w:themeColor="accent1"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9516931"/>
    <w:multiLevelType w:val="multilevel"/>
    <w:tmpl w:val="AD1A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A61FB"/>
    <w:multiLevelType w:val="multilevel"/>
    <w:tmpl w:val="407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C75B0F"/>
    <w:multiLevelType w:val="multilevel"/>
    <w:tmpl w:val="0F66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218627">
    <w:abstractNumId w:val="8"/>
  </w:num>
  <w:num w:numId="2" w16cid:durableId="1107504065">
    <w:abstractNumId w:val="22"/>
  </w:num>
  <w:num w:numId="3" w16cid:durableId="1625772195">
    <w:abstractNumId w:val="19"/>
  </w:num>
  <w:num w:numId="4" w16cid:durableId="1443496143">
    <w:abstractNumId w:val="21"/>
  </w:num>
  <w:num w:numId="5" w16cid:durableId="2101177833">
    <w:abstractNumId w:val="17"/>
  </w:num>
  <w:num w:numId="6" w16cid:durableId="1368330464">
    <w:abstractNumId w:val="25"/>
  </w:num>
  <w:num w:numId="7" w16cid:durableId="254168317">
    <w:abstractNumId w:val="10"/>
  </w:num>
  <w:num w:numId="8" w16cid:durableId="776412294">
    <w:abstractNumId w:val="13"/>
  </w:num>
  <w:num w:numId="9" w16cid:durableId="654338853">
    <w:abstractNumId w:val="16"/>
  </w:num>
  <w:num w:numId="10" w16cid:durableId="1192230973">
    <w:abstractNumId w:val="14"/>
  </w:num>
  <w:num w:numId="11" w16cid:durableId="1443378043">
    <w:abstractNumId w:val="12"/>
  </w:num>
  <w:num w:numId="12" w16cid:durableId="1519386790">
    <w:abstractNumId w:val="15"/>
  </w:num>
  <w:num w:numId="13" w16cid:durableId="534197071">
    <w:abstractNumId w:val="30"/>
  </w:num>
  <w:num w:numId="14" w16cid:durableId="1365248247">
    <w:abstractNumId w:val="6"/>
  </w:num>
  <w:num w:numId="15" w16cid:durableId="353726064">
    <w:abstractNumId w:val="3"/>
  </w:num>
  <w:num w:numId="16" w16cid:durableId="520557972">
    <w:abstractNumId w:val="9"/>
  </w:num>
  <w:num w:numId="17" w16cid:durableId="596791418">
    <w:abstractNumId w:val="27"/>
  </w:num>
  <w:num w:numId="18" w16cid:durableId="2069527531">
    <w:abstractNumId w:val="5"/>
  </w:num>
  <w:num w:numId="19" w16cid:durableId="984166458">
    <w:abstractNumId w:val="18"/>
  </w:num>
  <w:num w:numId="20" w16cid:durableId="688263861">
    <w:abstractNumId w:val="23"/>
  </w:num>
  <w:num w:numId="21" w16cid:durableId="1882748349">
    <w:abstractNumId w:val="11"/>
  </w:num>
  <w:num w:numId="22" w16cid:durableId="1783840852">
    <w:abstractNumId w:val="2"/>
  </w:num>
  <w:num w:numId="23" w16cid:durableId="671688942">
    <w:abstractNumId w:val="7"/>
  </w:num>
  <w:num w:numId="24" w16cid:durableId="1563173232">
    <w:abstractNumId w:val="29"/>
  </w:num>
  <w:num w:numId="25" w16cid:durableId="1175654953">
    <w:abstractNumId w:val="1"/>
  </w:num>
  <w:num w:numId="26" w16cid:durableId="413093762">
    <w:abstractNumId w:val="24"/>
  </w:num>
  <w:num w:numId="27" w16cid:durableId="711463383">
    <w:abstractNumId w:val="4"/>
  </w:num>
  <w:num w:numId="28" w16cid:durableId="986975787">
    <w:abstractNumId w:val="0"/>
  </w:num>
  <w:num w:numId="29" w16cid:durableId="1110011338">
    <w:abstractNumId w:val="28"/>
  </w:num>
  <w:num w:numId="30" w16cid:durableId="932324737">
    <w:abstractNumId w:val="26"/>
  </w:num>
  <w:num w:numId="31" w16cid:durableId="1079911841">
    <w:abstractNumId w:val="31"/>
  </w:num>
  <w:num w:numId="32" w16cid:durableId="17044014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2A3"/>
    <w:rsid w:val="00097E5A"/>
    <w:rsid w:val="00105730"/>
    <w:rsid w:val="00214E00"/>
    <w:rsid w:val="0026609A"/>
    <w:rsid w:val="00293B83"/>
    <w:rsid w:val="002B319C"/>
    <w:rsid w:val="002B3DA6"/>
    <w:rsid w:val="002B7CB6"/>
    <w:rsid w:val="00351C72"/>
    <w:rsid w:val="004266C3"/>
    <w:rsid w:val="004420DD"/>
    <w:rsid w:val="00443AC3"/>
    <w:rsid w:val="004B7E44"/>
    <w:rsid w:val="004D5252"/>
    <w:rsid w:val="004F2B86"/>
    <w:rsid w:val="00562D3F"/>
    <w:rsid w:val="005A718F"/>
    <w:rsid w:val="005C1A8F"/>
    <w:rsid w:val="006755A1"/>
    <w:rsid w:val="006A3CE7"/>
    <w:rsid w:val="00746746"/>
    <w:rsid w:val="007516CF"/>
    <w:rsid w:val="008358F7"/>
    <w:rsid w:val="008958ED"/>
    <w:rsid w:val="008B33BC"/>
    <w:rsid w:val="009120E9"/>
    <w:rsid w:val="00937D10"/>
    <w:rsid w:val="00945900"/>
    <w:rsid w:val="009C396C"/>
    <w:rsid w:val="00A07680"/>
    <w:rsid w:val="00A814C1"/>
    <w:rsid w:val="00A850F5"/>
    <w:rsid w:val="00AA2D04"/>
    <w:rsid w:val="00AD5211"/>
    <w:rsid w:val="00B572B4"/>
    <w:rsid w:val="00BE0727"/>
    <w:rsid w:val="00BF58EF"/>
    <w:rsid w:val="00BF7C00"/>
    <w:rsid w:val="00C42875"/>
    <w:rsid w:val="00C4502C"/>
    <w:rsid w:val="00CA3D89"/>
    <w:rsid w:val="00CB4477"/>
    <w:rsid w:val="00D402A3"/>
    <w:rsid w:val="00D452A1"/>
    <w:rsid w:val="00DB26A7"/>
    <w:rsid w:val="00E76CAD"/>
    <w:rsid w:val="00E94B5F"/>
    <w:rsid w:val="00FE06FA"/>
    <w:rsid w:val="00FE6A4A"/>
    <w:rsid w:val="00FF77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2AA9E"/>
  <w15:chartTrackingRefBased/>
  <w15:docId w15:val="{9CE8634F-A81E-46B4-93D0-BC6D9BA9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211"/>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semiHidden/>
    <w:unhideWhenUsed/>
    <w:rsid w:val="0026609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26609A"/>
    <w:rPr>
      <w:b/>
      <w:bCs/>
    </w:rPr>
  </w:style>
  <w:style w:type="character" w:customStyle="1" w:styleId="animating">
    <w:name w:val="animating"/>
    <w:basedOn w:val="DefaultParagraphFont"/>
    <w:rsid w:val="00BF7C00"/>
  </w:style>
  <w:style w:type="paragraph" w:customStyle="1" w:styleId="animating1">
    <w:name w:val="animating1"/>
    <w:basedOn w:val="Normal"/>
    <w:rsid w:val="00BF7C0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FF77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3528">
      <w:bodyDiv w:val="1"/>
      <w:marLeft w:val="0"/>
      <w:marRight w:val="0"/>
      <w:marTop w:val="0"/>
      <w:marBottom w:val="0"/>
      <w:divBdr>
        <w:top w:val="none" w:sz="0" w:space="0" w:color="auto"/>
        <w:left w:val="none" w:sz="0" w:space="0" w:color="auto"/>
        <w:bottom w:val="none" w:sz="0" w:space="0" w:color="auto"/>
        <w:right w:val="none" w:sz="0" w:space="0" w:color="auto"/>
      </w:divBdr>
    </w:div>
    <w:div w:id="376248042">
      <w:bodyDiv w:val="1"/>
      <w:marLeft w:val="0"/>
      <w:marRight w:val="0"/>
      <w:marTop w:val="0"/>
      <w:marBottom w:val="0"/>
      <w:divBdr>
        <w:top w:val="none" w:sz="0" w:space="0" w:color="auto"/>
        <w:left w:val="none" w:sz="0" w:space="0" w:color="auto"/>
        <w:bottom w:val="none" w:sz="0" w:space="0" w:color="auto"/>
        <w:right w:val="none" w:sz="0" w:space="0" w:color="auto"/>
      </w:divBdr>
    </w:div>
    <w:div w:id="852454243">
      <w:bodyDiv w:val="1"/>
      <w:marLeft w:val="0"/>
      <w:marRight w:val="0"/>
      <w:marTop w:val="0"/>
      <w:marBottom w:val="0"/>
      <w:divBdr>
        <w:top w:val="none" w:sz="0" w:space="0" w:color="auto"/>
        <w:left w:val="none" w:sz="0" w:space="0" w:color="auto"/>
        <w:bottom w:val="none" w:sz="0" w:space="0" w:color="auto"/>
        <w:right w:val="none" w:sz="0" w:space="0" w:color="auto"/>
      </w:divBdr>
    </w:div>
    <w:div w:id="912008095">
      <w:bodyDiv w:val="1"/>
      <w:marLeft w:val="0"/>
      <w:marRight w:val="0"/>
      <w:marTop w:val="0"/>
      <w:marBottom w:val="0"/>
      <w:divBdr>
        <w:top w:val="none" w:sz="0" w:space="0" w:color="auto"/>
        <w:left w:val="none" w:sz="0" w:space="0" w:color="auto"/>
        <w:bottom w:val="none" w:sz="0" w:space="0" w:color="auto"/>
        <w:right w:val="none" w:sz="0" w:space="0" w:color="auto"/>
      </w:divBdr>
    </w:div>
    <w:div w:id="1348940729">
      <w:bodyDiv w:val="1"/>
      <w:marLeft w:val="0"/>
      <w:marRight w:val="0"/>
      <w:marTop w:val="0"/>
      <w:marBottom w:val="0"/>
      <w:divBdr>
        <w:top w:val="none" w:sz="0" w:space="0" w:color="auto"/>
        <w:left w:val="none" w:sz="0" w:space="0" w:color="auto"/>
        <w:bottom w:val="none" w:sz="0" w:space="0" w:color="auto"/>
        <w:right w:val="none" w:sz="0" w:space="0" w:color="auto"/>
      </w:divBdr>
    </w:div>
    <w:div w:id="1349483178">
      <w:bodyDiv w:val="1"/>
      <w:marLeft w:val="0"/>
      <w:marRight w:val="0"/>
      <w:marTop w:val="0"/>
      <w:marBottom w:val="0"/>
      <w:divBdr>
        <w:top w:val="none" w:sz="0" w:space="0" w:color="auto"/>
        <w:left w:val="none" w:sz="0" w:space="0" w:color="auto"/>
        <w:bottom w:val="none" w:sz="0" w:space="0" w:color="auto"/>
        <w:right w:val="none" w:sz="0" w:space="0" w:color="auto"/>
      </w:divBdr>
    </w:div>
    <w:div w:id="1353723525">
      <w:bodyDiv w:val="1"/>
      <w:marLeft w:val="0"/>
      <w:marRight w:val="0"/>
      <w:marTop w:val="0"/>
      <w:marBottom w:val="0"/>
      <w:divBdr>
        <w:top w:val="none" w:sz="0" w:space="0" w:color="auto"/>
        <w:left w:val="none" w:sz="0" w:space="0" w:color="auto"/>
        <w:bottom w:val="none" w:sz="0" w:space="0" w:color="auto"/>
        <w:right w:val="none" w:sz="0" w:space="0" w:color="auto"/>
      </w:divBdr>
    </w:div>
    <w:div w:id="1354696201">
      <w:bodyDiv w:val="1"/>
      <w:marLeft w:val="0"/>
      <w:marRight w:val="0"/>
      <w:marTop w:val="0"/>
      <w:marBottom w:val="0"/>
      <w:divBdr>
        <w:top w:val="none" w:sz="0" w:space="0" w:color="auto"/>
        <w:left w:val="none" w:sz="0" w:space="0" w:color="auto"/>
        <w:bottom w:val="none" w:sz="0" w:space="0" w:color="auto"/>
        <w:right w:val="none" w:sz="0" w:space="0" w:color="auto"/>
      </w:divBdr>
    </w:div>
    <w:div w:id="1438132476">
      <w:bodyDiv w:val="1"/>
      <w:marLeft w:val="0"/>
      <w:marRight w:val="0"/>
      <w:marTop w:val="0"/>
      <w:marBottom w:val="0"/>
      <w:divBdr>
        <w:top w:val="none" w:sz="0" w:space="0" w:color="auto"/>
        <w:left w:val="none" w:sz="0" w:space="0" w:color="auto"/>
        <w:bottom w:val="none" w:sz="0" w:space="0" w:color="auto"/>
        <w:right w:val="none" w:sz="0" w:space="0" w:color="auto"/>
      </w:divBdr>
      <w:divsChild>
        <w:div w:id="118451932">
          <w:marLeft w:val="0"/>
          <w:marRight w:val="0"/>
          <w:marTop w:val="0"/>
          <w:marBottom w:val="0"/>
          <w:divBdr>
            <w:top w:val="none" w:sz="0" w:space="0" w:color="auto"/>
            <w:left w:val="none" w:sz="0" w:space="0" w:color="auto"/>
            <w:bottom w:val="none" w:sz="0" w:space="0" w:color="auto"/>
            <w:right w:val="none" w:sz="0" w:space="0" w:color="auto"/>
          </w:divBdr>
          <w:divsChild>
            <w:div w:id="1551771971">
              <w:marLeft w:val="0"/>
              <w:marRight w:val="0"/>
              <w:marTop w:val="0"/>
              <w:marBottom w:val="0"/>
              <w:divBdr>
                <w:top w:val="none" w:sz="0" w:space="0" w:color="auto"/>
                <w:left w:val="none" w:sz="0" w:space="0" w:color="auto"/>
                <w:bottom w:val="none" w:sz="0" w:space="0" w:color="auto"/>
                <w:right w:val="none" w:sz="0" w:space="0" w:color="auto"/>
              </w:divBdr>
              <w:divsChild>
                <w:div w:id="1419670115">
                  <w:marLeft w:val="0"/>
                  <w:marRight w:val="0"/>
                  <w:marTop w:val="0"/>
                  <w:marBottom w:val="0"/>
                  <w:divBdr>
                    <w:top w:val="none" w:sz="0" w:space="0" w:color="auto"/>
                    <w:left w:val="none" w:sz="0" w:space="0" w:color="auto"/>
                    <w:bottom w:val="none" w:sz="0" w:space="0" w:color="auto"/>
                    <w:right w:val="none" w:sz="0" w:space="0" w:color="auto"/>
                  </w:divBdr>
                  <w:divsChild>
                    <w:div w:id="1958683734">
                      <w:marLeft w:val="0"/>
                      <w:marRight w:val="0"/>
                      <w:marTop w:val="0"/>
                      <w:marBottom w:val="0"/>
                      <w:divBdr>
                        <w:top w:val="none" w:sz="0" w:space="0" w:color="auto"/>
                        <w:left w:val="none" w:sz="0" w:space="0" w:color="auto"/>
                        <w:bottom w:val="none" w:sz="0" w:space="0" w:color="auto"/>
                        <w:right w:val="none" w:sz="0" w:space="0" w:color="auto"/>
                      </w:divBdr>
                      <w:divsChild>
                        <w:div w:id="1253125923">
                          <w:marLeft w:val="0"/>
                          <w:marRight w:val="0"/>
                          <w:marTop w:val="0"/>
                          <w:marBottom w:val="0"/>
                          <w:divBdr>
                            <w:top w:val="none" w:sz="0" w:space="0" w:color="auto"/>
                            <w:left w:val="none" w:sz="0" w:space="0" w:color="auto"/>
                            <w:bottom w:val="none" w:sz="0" w:space="0" w:color="auto"/>
                            <w:right w:val="none" w:sz="0" w:space="0" w:color="auto"/>
                          </w:divBdr>
                          <w:divsChild>
                            <w:div w:id="1492408478">
                              <w:marLeft w:val="0"/>
                              <w:marRight w:val="0"/>
                              <w:marTop w:val="0"/>
                              <w:marBottom w:val="0"/>
                              <w:divBdr>
                                <w:top w:val="none" w:sz="0" w:space="0" w:color="auto"/>
                                <w:left w:val="none" w:sz="0" w:space="0" w:color="auto"/>
                                <w:bottom w:val="none" w:sz="0" w:space="0" w:color="auto"/>
                                <w:right w:val="none" w:sz="0" w:space="0" w:color="auto"/>
                              </w:divBdr>
                              <w:divsChild>
                                <w:div w:id="13156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78876">
                      <w:marLeft w:val="0"/>
                      <w:marRight w:val="0"/>
                      <w:marTop w:val="0"/>
                      <w:marBottom w:val="0"/>
                      <w:divBdr>
                        <w:top w:val="none" w:sz="0" w:space="0" w:color="auto"/>
                        <w:left w:val="none" w:sz="0" w:space="0" w:color="auto"/>
                        <w:bottom w:val="none" w:sz="0" w:space="0" w:color="auto"/>
                        <w:right w:val="none" w:sz="0" w:space="0" w:color="auto"/>
                      </w:divBdr>
                      <w:divsChild>
                        <w:div w:id="1386491299">
                          <w:marLeft w:val="0"/>
                          <w:marRight w:val="0"/>
                          <w:marTop w:val="240"/>
                          <w:marBottom w:val="120"/>
                          <w:divBdr>
                            <w:top w:val="none" w:sz="0" w:space="0" w:color="auto"/>
                            <w:left w:val="none" w:sz="0" w:space="0" w:color="auto"/>
                            <w:bottom w:val="none" w:sz="0" w:space="0" w:color="auto"/>
                            <w:right w:val="none" w:sz="0" w:space="0" w:color="auto"/>
                          </w:divBdr>
                          <w:divsChild>
                            <w:div w:id="1268347210">
                              <w:marLeft w:val="0"/>
                              <w:marRight w:val="0"/>
                              <w:marTop w:val="0"/>
                              <w:marBottom w:val="0"/>
                              <w:divBdr>
                                <w:top w:val="none" w:sz="0" w:space="0" w:color="auto"/>
                                <w:left w:val="none" w:sz="0" w:space="0" w:color="auto"/>
                                <w:bottom w:val="none" w:sz="0" w:space="0" w:color="auto"/>
                                <w:right w:val="none" w:sz="0" w:space="0" w:color="auto"/>
                              </w:divBdr>
                              <w:divsChild>
                                <w:div w:id="393547441">
                                  <w:marLeft w:val="0"/>
                                  <w:marRight w:val="0"/>
                                  <w:marTop w:val="0"/>
                                  <w:marBottom w:val="0"/>
                                  <w:divBdr>
                                    <w:top w:val="none" w:sz="0" w:space="0" w:color="auto"/>
                                    <w:left w:val="none" w:sz="0" w:space="0" w:color="auto"/>
                                    <w:bottom w:val="none" w:sz="0" w:space="0" w:color="auto"/>
                                    <w:right w:val="none" w:sz="0" w:space="0" w:color="auto"/>
                                  </w:divBdr>
                                </w:div>
                                <w:div w:id="6847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053638">
      <w:bodyDiv w:val="1"/>
      <w:marLeft w:val="0"/>
      <w:marRight w:val="0"/>
      <w:marTop w:val="0"/>
      <w:marBottom w:val="0"/>
      <w:divBdr>
        <w:top w:val="none" w:sz="0" w:space="0" w:color="auto"/>
        <w:left w:val="none" w:sz="0" w:space="0" w:color="auto"/>
        <w:bottom w:val="none" w:sz="0" w:space="0" w:color="auto"/>
        <w:right w:val="none" w:sz="0" w:space="0" w:color="auto"/>
      </w:divBdr>
    </w:div>
    <w:div w:id="1832065153">
      <w:bodyDiv w:val="1"/>
      <w:marLeft w:val="0"/>
      <w:marRight w:val="0"/>
      <w:marTop w:val="0"/>
      <w:marBottom w:val="0"/>
      <w:divBdr>
        <w:top w:val="none" w:sz="0" w:space="0" w:color="auto"/>
        <w:left w:val="none" w:sz="0" w:space="0" w:color="auto"/>
        <w:bottom w:val="none" w:sz="0" w:space="0" w:color="auto"/>
        <w:right w:val="none" w:sz="0" w:space="0" w:color="auto"/>
      </w:divBdr>
    </w:div>
    <w:div w:id="1834756854">
      <w:bodyDiv w:val="1"/>
      <w:marLeft w:val="0"/>
      <w:marRight w:val="0"/>
      <w:marTop w:val="0"/>
      <w:marBottom w:val="0"/>
      <w:divBdr>
        <w:top w:val="none" w:sz="0" w:space="0" w:color="auto"/>
        <w:left w:val="none" w:sz="0" w:space="0" w:color="auto"/>
        <w:bottom w:val="none" w:sz="0" w:space="0" w:color="auto"/>
        <w:right w:val="none" w:sz="0" w:space="0" w:color="auto"/>
      </w:divBdr>
      <w:divsChild>
        <w:div w:id="76367666">
          <w:marLeft w:val="0"/>
          <w:marRight w:val="0"/>
          <w:marTop w:val="0"/>
          <w:marBottom w:val="0"/>
          <w:divBdr>
            <w:top w:val="none" w:sz="0" w:space="0" w:color="auto"/>
            <w:left w:val="none" w:sz="0" w:space="0" w:color="auto"/>
            <w:bottom w:val="none" w:sz="0" w:space="0" w:color="auto"/>
            <w:right w:val="none" w:sz="0" w:space="0" w:color="auto"/>
          </w:divBdr>
          <w:divsChild>
            <w:div w:id="2060670088">
              <w:marLeft w:val="0"/>
              <w:marRight w:val="0"/>
              <w:marTop w:val="0"/>
              <w:marBottom w:val="0"/>
              <w:divBdr>
                <w:top w:val="none" w:sz="0" w:space="0" w:color="auto"/>
                <w:left w:val="none" w:sz="0" w:space="0" w:color="auto"/>
                <w:bottom w:val="none" w:sz="0" w:space="0" w:color="auto"/>
                <w:right w:val="none" w:sz="0" w:space="0" w:color="auto"/>
              </w:divBdr>
              <w:divsChild>
                <w:div w:id="1970934418">
                  <w:marLeft w:val="0"/>
                  <w:marRight w:val="0"/>
                  <w:marTop w:val="0"/>
                  <w:marBottom w:val="0"/>
                  <w:divBdr>
                    <w:top w:val="none" w:sz="0" w:space="0" w:color="auto"/>
                    <w:left w:val="none" w:sz="0" w:space="0" w:color="auto"/>
                    <w:bottom w:val="none" w:sz="0" w:space="0" w:color="auto"/>
                    <w:right w:val="none" w:sz="0" w:space="0" w:color="auto"/>
                  </w:divBdr>
                  <w:divsChild>
                    <w:div w:id="1169903238">
                      <w:marLeft w:val="0"/>
                      <w:marRight w:val="0"/>
                      <w:marTop w:val="0"/>
                      <w:marBottom w:val="0"/>
                      <w:divBdr>
                        <w:top w:val="none" w:sz="0" w:space="0" w:color="auto"/>
                        <w:left w:val="none" w:sz="0" w:space="0" w:color="auto"/>
                        <w:bottom w:val="none" w:sz="0" w:space="0" w:color="auto"/>
                        <w:right w:val="none" w:sz="0" w:space="0" w:color="auto"/>
                      </w:divBdr>
                      <w:divsChild>
                        <w:div w:id="89088666">
                          <w:marLeft w:val="0"/>
                          <w:marRight w:val="0"/>
                          <w:marTop w:val="0"/>
                          <w:marBottom w:val="0"/>
                          <w:divBdr>
                            <w:top w:val="none" w:sz="0" w:space="0" w:color="auto"/>
                            <w:left w:val="none" w:sz="0" w:space="0" w:color="auto"/>
                            <w:bottom w:val="none" w:sz="0" w:space="0" w:color="auto"/>
                            <w:right w:val="none" w:sz="0" w:space="0" w:color="auto"/>
                          </w:divBdr>
                          <w:divsChild>
                            <w:div w:id="571812303">
                              <w:marLeft w:val="0"/>
                              <w:marRight w:val="0"/>
                              <w:marTop w:val="0"/>
                              <w:marBottom w:val="0"/>
                              <w:divBdr>
                                <w:top w:val="none" w:sz="0" w:space="0" w:color="auto"/>
                                <w:left w:val="none" w:sz="0" w:space="0" w:color="auto"/>
                                <w:bottom w:val="none" w:sz="0" w:space="0" w:color="auto"/>
                                <w:right w:val="none" w:sz="0" w:space="0" w:color="auto"/>
                              </w:divBdr>
                              <w:divsChild>
                                <w:div w:id="13753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720">
                      <w:marLeft w:val="0"/>
                      <w:marRight w:val="0"/>
                      <w:marTop w:val="0"/>
                      <w:marBottom w:val="0"/>
                      <w:divBdr>
                        <w:top w:val="none" w:sz="0" w:space="0" w:color="auto"/>
                        <w:left w:val="none" w:sz="0" w:space="0" w:color="auto"/>
                        <w:bottom w:val="none" w:sz="0" w:space="0" w:color="auto"/>
                        <w:right w:val="none" w:sz="0" w:space="0" w:color="auto"/>
                      </w:divBdr>
                      <w:divsChild>
                        <w:div w:id="711004947">
                          <w:marLeft w:val="0"/>
                          <w:marRight w:val="0"/>
                          <w:marTop w:val="240"/>
                          <w:marBottom w:val="120"/>
                          <w:divBdr>
                            <w:top w:val="none" w:sz="0" w:space="0" w:color="auto"/>
                            <w:left w:val="none" w:sz="0" w:space="0" w:color="auto"/>
                            <w:bottom w:val="none" w:sz="0" w:space="0" w:color="auto"/>
                            <w:right w:val="none" w:sz="0" w:space="0" w:color="auto"/>
                          </w:divBdr>
                          <w:divsChild>
                            <w:div w:id="2038893333">
                              <w:marLeft w:val="0"/>
                              <w:marRight w:val="0"/>
                              <w:marTop w:val="0"/>
                              <w:marBottom w:val="0"/>
                              <w:divBdr>
                                <w:top w:val="none" w:sz="0" w:space="0" w:color="auto"/>
                                <w:left w:val="none" w:sz="0" w:space="0" w:color="auto"/>
                                <w:bottom w:val="none" w:sz="0" w:space="0" w:color="auto"/>
                                <w:right w:val="none" w:sz="0" w:space="0" w:color="auto"/>
                              </w:divBdr>
                              <w:divsChild>
                                <w:div w:id="2009287939">
                                  <w:marLeft w:val="0"/>
                                  <w:marRight w:val="0"/>
                                  <w:marTop w:val="0"/>
                                  <w:marBottom w:val="0"/>
                                  <w:divBdr>
                                    <w:top w:val="none" w:sz="0" w:space="0" w:color="auto"/>
                                    <w:left w:val="none" w:sz="0" w:space="0" w:color="auto"/>
                                    <w:bottom w:val="none" w:sz="0" w:space="0" w:color="auto"/>
                                    <w:right w:val="none" w:sz="0" w:space="0" w:color="auto"/>
                                  </w:divBdr>
                                </w:div>
                                <w:div w:id="1855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rshayan\AppData\Local\Microsoft\Office\16.0\DTS\en-US%7b0EB570D2-B042-4E2E-A9FC-E756240FFC2E%7d\%7b0A368C85-18E2-4FEC-9947-C7686878CA96%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961BD-ABA6-4E47-A7A7-D815DD16B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{0A368C85-18E2-4FEC-9947-C7686878CA96}tf16392796_win32</Template>
  <TotalTime>157</TotalTime>
  <Pages>40</Pages>
  <Words>7492</Words>
  <Characters>42707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Amirshayan</dc:creator>
  <cp:keywords/>
  <dc:description/>
  <cp:lastModifiedBy>Amirshayan jalili</cp:lastModifiedBy>
  <cp:revision>13</cp:revision>
  <dcterms:created xsi:type="dcterms:W3CDTF">2023-10-17T08:58:00Z</dcterms:created>
  <dcterms:modified xsi:type="dcterms:W3CDTF">2023-11-12T15:32:00Z</dcterms:modified>
</cp:coreProperties>
</file>